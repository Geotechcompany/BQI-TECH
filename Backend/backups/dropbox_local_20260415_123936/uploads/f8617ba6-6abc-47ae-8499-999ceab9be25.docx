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ve:Ignorable="mv w14 w15 w16se wp14" ve:PreserveAttributes="mv:*">
  <w:body>
    <w:p>
      <w:pPr>
        <w:pStyle w:val="Title"/>
        <w:jc w:val="center"/>
        <w:spacing w:before="0" w:beforeAutospacing="0" w:after="80" w:afterAutospacing="0" w:lineRule="auto" w:line="240"/>
        <w:rPr>
          <w:b w:val="1"/>
          <w:i w:val="0"/>
          <w:color w:val="000000"/>
          <w:sz w:val="48"/>
          <w:spacing w:val="0"/>
          <w:w w:val="100"/>
          <w:rFonts w:ascii="Times New Roman" w:cs="Times New Roman" w:hAnsi="Times New Roman"/>
          <w:caps w:val="1"/>
        </w:rPr>
        <w:snapToGrid w:val="0"/>
        <w:textAlignment w:val="baseline"/>
      </w:pPr>
      <w:r>
        <w:rPr>
          <w:szCs w:val="48"/>
          <w:emboss w:val="0"/>
          <w:imprint w:val="0"/>
          <w:outline w:val="0"/>
          <w:shadow w:val="0"/>
          <w:b w:val="1"/>
          <w:i w:val="0"/>
          <w:color w:val="000000"/>
          <w:sz w:val="48"/>
          <w:spacing w:val="0"/>
          <w:w w:val="100"/>
          <w:rFonts w:ascii="Times New Roman" w:cs="Times New Roman" w:hAnsi="Times New Roman"/>
          <w:caps w:val="1"/>
        </w:rPr>
        <w:t>WANYONYI</w:t>
      </w:r>
      <w:r>
        <w:rPr>
          <w:szCs w:val="48"/>
          <w:emboss w:val="0"/>
          <w:imprint w:val="0"/>
          <w:outline w:val="0"/>
          <w:shadow w:val="0"/>
          <w:b w:val="1"/>
          <w:i w:val="0"/>
          <w:color w:val="000000"/>
          <w:sz w:val="48"/>
          <w:spacing w:val="0"/>
          <w:w w:val="100"/>
          <w:rFonts w:ascii="Times New Roman" w:cs="Times New Roman" w:hAnsi="Times New Roman"/>
          <w:caps w:val="1"/>
        </w:rPr>
        <w:t> </w:t>
      </w:r>
      <w:r>
        <w:rPr>
          <w:szCs w:val="48"/>
          <w:emboss w:val="0"/>
          <w:imprint w:val="0"/>
          <w:outline w:val="0"/>
          <w:shadow w:val="0"/>
          <w:b w:val="1"/>
          <w:i w:val="0"/>
          <w:color w:val="000000"/>
          <w:sz w:val="48"/>
          <w:spacing w:val="0"/>
          <w:w w:val="100"/>
          <w:rFonts w:ascii="Times New Roman" w:cs="Times New Roman" w:hAnsi="Times New Roman"/>
          <w:caps w:val="1"/>
        </w:rPr>
        <w:t>JJERRYERRY</w:t>
      </w:r>
    </w:p>
    <w:p>
      <w:pPr>
        <w:pStyle w:val="ContactInfo"/>
        <w:jc w:val="center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hyperlink r:id="rId9">
        <w:r>
          <w:rPr>
            <w:rStyle w:val="Hyperlink"/>
            <w:szCs w:val="24"/>
            <w:emboss w:val="0"/>
            <w:imprint w:val="0"/>
            <w:outline w:val="0"/>
            <w:shadow w:val="0"/>
            <w:b w:val="0"/>
            <w:i w:val="0"/>
            <w:u w:val="single" w:color="000000"/>
            <w:color w:val="000000"/>
            <w:sz w:val="24"/>
            <w:spacing w:val="0"/>
            <w:w w:val="100"/>
            <w:rFonts w:ascii="Times New Roman" w:cs="Times New Roman" w:hAnsi="Times New Roman"/>
            <w:position w:val="8"/>
            <w:caps w:val="0"/>
          </w:rPr>
          <w:t xml:space="preserve">wanyonyijerry651@gmail.com</w:t>
        </w:r>
      </w:hyperlink>
    </w:p>
    <w:p>
      <w:pPr>
        <w:pStyle w:val="ContactInfo"/>
        <w:jc w:val="center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0719-624-020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|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0745-862-625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2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Personal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details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                   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D.O.B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                       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: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18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vertAlign w:val="superscript"/>
          <w:rFonts w:ascii="Times New Roman" w:cs="Times New Roman" w:hAnsi="Times New Roman"/>
          <w:position w:val="8"/>
          <w:caps w:val="0"/>
        </w:rPr>
        <w:t xml:space="preserve">th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April,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1998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       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Marital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Status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: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Single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Language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: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English,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Kiswahili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Religion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: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Christian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2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Education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>
      <w:pPr>
        <w:jc w:val="both"/>
        <w:spacing w:before="0" w:beforeAutospacing="0" w:after="0" w:afterAutospacing="0" w:lineRule="auto" w:line="259"/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2022-2025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THE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SIGALAGALA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NATIONAL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POLYTECHNIC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Diploma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Information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Communication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Technology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</w:t>
      </w:r>
    </w:p>
    <w:p>
      <w:pPr>
        <w:jc w:val="both"/>
        <w:spacing w:before="0" w:beforeAutospacing="0" w:after="0" w:afterAutospacing="0" w:lineRule="auto" w:line="259"/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</w:p>
    <w:p>
      <w:pPr>
        <w:jc w:val="both"/>
        <w:spacing w:before="0" w:beforeAutospacing="0" w:after="0" w:afterAutospacing="0" w:lineRule="auto" w:line="259"/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2016-2019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             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ST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PATRICK’S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BOYS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HIGH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SCHOOL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NAITIRI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KCSE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Certificate</w:t>
      </w:r>
    </w:p>
    <w:p>
      <w:pPr>
        <w:jc w:val="both"/>
        <w:spacing w:before="0" w:beforeAutospacing="0" w:after="0" w:afterAutospacing="0" w:lineRule="auto" w:line="259"/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2005-2013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ST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PETER’S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NDALU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PRIMARY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SCHOOL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ab/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KCPE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Certificate</w:t>
      </w:r>
    </w:p>
    <w:p>
      <w:pPr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2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Personal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skills/attributes</w:t>
      </w:r>
    </w:p>
    <w:p>
      <w:pPr>
        <w:pStyle w:val="ListParagraph"/>
        <w:jc w:val="left"/>
        <w:numPr>
          <w:ilvl w:val="0"/>
          <w:numId w:val="8"/>
        </w:numPr>
        <w:spacing w:before="0" w:beforeAutospacing="0" w:after="160" w:afterAutospacing="0" w:lineRule="auto" w:line="30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Communication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skills: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Communication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very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well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both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orally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writing.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Possess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good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presentation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skills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people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handling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techniques.</w:t>
      </w:r>
    </w:p>
    <w:p>
      <w:pPr>
        <w:pStyle w:val="ListParagraph"/>
        <w:jc w:val="left"/>
        <w:numPr>
          <w:ilvl w:val="0"/>
          <w:numId w:val="8"/>
        </w:numPr>
        <w:spacing w:before="0" w:beforeAutospacing="0" w:after="160" w:afterAutospacing="0" w:lineRule="auto" w:line="300"/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Time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management: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Ability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manage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competing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priorities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effectively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be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resourceful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use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time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resource.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</w:p>
    <w:p>
      <w:pPr>
        <w:pStyle w:val="ListParagraph"/>
        <w:jc w:val="left"/>
        <w:numPr>
          <w:ilvl w:val="0"/>
          <w:numId w:val="8"/>
        </w:numPr>
        <w:spacing w:before="0" w:beforeAutospacing="0" w:after="160" w:afterAutospacing="0" w:lineRule="auto" w:line="30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Leadership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Management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skills: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am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goal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driven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leader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who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maintains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productive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climate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confidently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motives,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mobilizes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coaches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team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members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meet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high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performance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standards.</w:t>
      </w:r>
    </w:p>
    <w:p>
      <w:pPr>
        <w:pStyle w:val="ListParagraph"/>
        <w:jc w:val="left"/>
        <w:numPr>
          <w:ilvl w:val="0"/>
          <w:numId w:val="8"/>
        </w:numPr>
        <w:spacing w:before="0" w:beforeAutospacing="0" w:after="160" w:afterAutospacing="0" w:lineRule="auto" w:line="30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Flexibility: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Capacity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fit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most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environments,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maintain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calm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under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pressure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can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adapt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well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changes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work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place.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</w:t>
      </w:r>
    </w:p>
    <w:p>
      <w:pPr>
        <w:pStyle w:val="ListParagraph"/>
        <w:jc w:val="left"/>
        <w:numPr>
          <w:ilvl w:val="0"/>
          <w:numId w:val="8"/>
        </w:numPr>
        <w:spacing w:before="0" w:beforeAutospacing="0" w:after="160" w:afterAutospacing="0" w:lineRule="auto" w:line="30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Decision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making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Problem-solving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skills: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am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able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make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timely,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well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considered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logical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decisions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on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problem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situations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that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arise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find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appropriate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workable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solutions.</w:t>
      </w:r>
    </w:p>
    <w:p>
      <w:pPr>
        <w:pStyle w:val="ListParagraph"/>
        <w:jc w:val="left"/>
        <w:numPr>
          <w:ilvl w:val="0"/>
          <w:numId w:val="8"/>
        </w:numPr>
        <w:spacing w:before="0" w:beforeAutospacing="0" w:after="160" w:afterAutospacing="0" w:lineRule="auto" w:line="300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Team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work: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Posses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strong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commitment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team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dynamics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with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the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ability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to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contribute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expertise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follow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directives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appropriate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times.</w:t>
      </w:r>
    </w:p>
    <w:p>
      <w:pPr>
        <w:pStyle w:val="Space"/>
        <w:jc w:val="both"/>
        <w:spacing w:before="0" w:beforeAutospacing="0" w:after="0" w:afterAutospacing="0" w:lineRule="auto" w:line="259"/>
        <w:rPr>
          <w:szCs w:val="10"/>
          <w:b w:val="0"/>
          <w:i w:val="0"/>
          <w:color w:val="000000"/>
          <w:sz w:val="10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0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 xml:space="preserve">Trainings</w:t>
      </w:r>
    </w:p>
    <w:p>
      <w:pPr>
        <w:pStyle w:val="Space"/>
        <w:jc w:val="both"/>
        <w:numPr>
          <w:ilvl w:val="0"/>
          <w:numId w:val="9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Computer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packages</w:t>
      </w:r>
    </w:p>
    <w:p>
      <w:pPr>
        <w:pStyle w:val="Space"/>
        <w:jc w:val="both"/>
        <w:numPr>
          <w:ilvl w:val="0"/>
          <w:numId w:val="9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Artificial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intelligence</w:t>
      </w:r>
    </w:p>
    <w:p>
      <w:pPr>
        <w:pStyle w:val="Space"/>
        <w:jc w:val="both"/>
        <w:numPr>
          <w:ilvl w:val="0"/>
          <w:numId w:val="9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767171"/>
          <w:sz w:val="24"/>
          <w:spacing w:val="0"/>
          <w:w w:val="100"/>
          <w:rFonts w:ascii="Times New Roman"/>
          <w:position w:val="8"/>
          <w:caps w:val="0"/>
        </w:rPr>
        <w:t>Programming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767171"/>
          <w:sz w:val="24"/>
          <w:spacing w:val="0"/>
          <w:w w:val="100"/>
          <w:rFonts w:asci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767171"/>
          <w:sz w:val="24"/>
          <w:spacing w:val="0"/>
          <w:w w:val="100"/>
          <w:rFonts w:ascii="Times New Roman"/>
          <w:position w:val="8"/>
          <w:caps w:val="0"/>
        </w:rPr>
        <w:t>languages(c,c++,pascall,Mysql,Php,Html,css,javascript)</w:t>
      </w:r>
    </w:p>
    <w:p>
      <w:pPr>
        <w:pStyle w:val="Space"/>
        <w:jc w:val="both"/>
        <w:numPr>
          <w:ilvl w:val="0"/>
          <w:numId w:val="9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Data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protection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Work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experience</w:t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Sep/2023-Dec/2023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           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ANGEL’S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RUIRU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INDUSTRY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Worked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as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Attache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at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ICT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Department</w:t>
      </w:r>
    </w:p>
    <w:p>
      <w:pPr>
        <w:pStyle w:val="Space"/>
        <w:jc w:val="both"/>
        <w:spacing w:before="0" w:beforeAutospacing="0" w:after="0" w:afterAutospacing="0" w:lineRule="auto" w:line="259"/>
        <w:rPr>
          <w:bCs/>
          <w:b w:val="1"/>
          <w:i w:val="0"/>
          <w:u w:val="single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u w:val="single" w:color="00000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Duties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Customer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management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systems,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help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track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customer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visits,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preference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loyalty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points.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ICT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Help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Desk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Technician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Support.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Invoicing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Clients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using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Local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Authority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Information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Financial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Management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System.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Computer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Networking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Proper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Crimping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of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LAN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Cables.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System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maintenance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Troubleshooting.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Sep/2024-Dec/2024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Bungoma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North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Vocational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College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Computer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Networking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Proper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Crimping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of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LAN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Cables.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Database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management.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Website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Design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Maintenance.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Cybersecurity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Basics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Offering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Computer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website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building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Package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training.</w:t>
      </w:r>
    </w:p>
    <w:p>
      <w:pPr>
        <w:pStyle w:val="Space"/>
        <w:jc w:val="both"/>
        <w:numPr>
          <w:ilvl w:val="0"/>
          <w:numId w:val="12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Computer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Networking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Proper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Crimping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of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LAN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Cables.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Additional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 </w:t>
      </w: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>information</w:t>
      </w:r>
    </w:p>
    <w:p>
      <w:pPr>
        <w:pStyle w:val="Space"/>
        <w:jc w:val="both"/>
        <w:spacing w:before="0" w:beforeAutospacing="0" w:after="0" w:afterAutospacing="0" w:lineRule="auto" w:line="259"/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Hobbies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and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Interests.</w:t>
      </w:r>
    </w:p>
    <w:p>
      <w:pPr>
        <w:pStyle w:val="Space"/>
        <w:jc w:val="both"/>
        <w:numPr>
          <w:ilvl w:val="0"/>
          <w:numId w:val="13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Interacting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with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people,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Communal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work.</w:t>
      </w:r>
    </w:p>
    <w:p>
      <w:pPr>
        <w:pStyle w:val="Space"/>
        <w:jc w:val="both"/>
        <w:spacing w:before="0" w:beforeAutospacing="0" w:after="0" w:afterAutospacing="0" w:lineRule="auto" w:line="259"/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Availability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Immediately.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Heading1"/>
        <w:jc w:val="both"/>
        <w:spacing w:before="0" w:beforeAutospacing="0" w:after="40" w:afterAutospacing="0" w:lineRule="auto" w:line="259"/>
        <w:rPr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1"/>
        </w:rPr>
        <w:snapToGrid w:val="0"/>
        <w:textAlignment w:val="baseline"/>
        <w:shd w:fill="E7E6E6" w:color="auto" w:val="clear" w:themeFill="background2"/>
        <w:tabs>
          <w:tab w:val="left" w:leader="none" w:pos="2321"/>
        </w:tabs>
      </w:pPr>
      <w:r>
        <w:rPr>
          <w:szCs w:val="26"/>
          <w:emboss w:val="0"/>
          <w:imprint w:val="0"/>
          <w:outline w:val="0"/>
          <w:shadow w:val="0"/>
          <w:b w:val="1"/>
          <w:i w:val="0"/>
          <w:color w:val="000000"/>
          <w:sz w:val="26"/>
          <w:spacing w:val="40"/>
          <w:w w:val="100"/>
          <w:rFonts w:ascii="Times New Roman" w:cs="Times New Roman" w:hAnsi="Times New Roman"/>
          <w:position w:val="9"/>
          <w:caps w:val="0"/>
        </w:rPr>
        <w:t xml:space="preserve">Referees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Space"/>
        <w:jc w:val="both"/>
        <w:numPr>
          <w:ilvl w:val="0"/>
          <w:numId w:val="14"/>
        </w:numPr>
        <w:spacing w:before="0" w:beforeAutospacing="0" w:after="0" w:afterAutospacing="0" w:lineRule="auto" w:line="259"/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MR.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PHARIS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WAMALWA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Head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Of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Department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ICT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Bungoma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North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Training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Vocational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College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Bungoma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.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+254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740437371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hyperlink r:id="rId10">
        <w:r>
          <w:rPr>
            <w:rStyle w:val="Hyperlink"/>
            <w:szCs w:val="24"/>
            <w:emboss w:val="0"/>
            <w:imprint w:val="0"/>
            <w:outline w:val="0"/>
            <w:shadow w:val="0"/>
            <w:b w:val="0"/>
            <w:i w:val="0"/>
            <w:u w:val="single" w:color="000000"/>
            <w:color w:val="000000"/>
            <w:sz w:val="24"/>
            <w:spacing w:val="0"/>
            <w:w w:val="100"/>
            <w:rFonts w:ascii="Times New Roman" w:cs="Times New Roman" w:hAnsi="Times New Roman"/>
            <w:position w:val="8"/>
            <w:caps w:val="0"/>
          </w:rPr>
          <w:t xml:space="preserve">info@bungomanorthtvc.ac.ke</w:t>
        </w:r>
      </w:hyperlink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/>
      </w:r>
    </w:p>
    <w:p>
      <w:pPr>
        <w:pStyle w:val="Space"/>
        <w:jc w:val="both"/>
        <w:numPr>
          <w:ilvl w:val="0"/>
          <w:numId w:val="14"/>
        </w:numPr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textAlignment w:val="baseline"/>
      </w:pP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MR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MAINA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JOHN</w:t>
      </w:r>
      <w:r>
        <w:rPr>
          <w:szCs w:val="24"/>
          <w:bCs/>
          <w:emboss w:val="0"/>
          <w:imprint w:val="0"/>
          <w:outline w:val="0"/>
          <w:shadow w:val="0"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99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Head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Of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Department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ICT.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99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Angels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Hair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Company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Ruiru.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99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 xml:space="preserve">KIAMBU.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0702418066</w:t>
      </w:r>
    </w:p>
    <w:p>
      <w:pPr>
        <w:pStyle w:val="Space"/>
        <w:jc w:val="both"/>
        <w:spacing w:before="0" w:beforeAutospacing="0" w:after="0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snapToGrid w:val="0"/>
        <w:ind w:left="720"/>
        <w:textAlignment w:val="baseline"/>
      </w:pP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    </w:t>
      </w:r>
      <w:r>
        <w:rPr>
          <w:szCs w:val="24"/>
          <w:emboss w:val="0"/>
          <w:imprint w:val="0"/>
          <w:outline w:val="0"/>
          <w:shadow w:val="0"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position w:val="8"/>
          <w:caps w:val="0"/>
        </w:rPr>
        <w:t>angelhairfactory@gmail.com</w:t>
      </w:r>
    </w:p>
    <w:sectPr w:rsidR="00203C3D" w:rsidRPr="00430FFA" w:rsidSect="00E60A91">
      <w:pgSz w:w="12240" w:h="15840"/>
      <w:pgMar w:top="1440" w:right="1440" w:bottom="720" w:left="1440" w:header="706" w:footer="706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altName w:val="Calibri"/>
    <w:panose1 w:val="00000000000000000000"/>
    <w:charset w:val="00"/>
    <w:family w:val="modern"/>
    <w:notTrueType/>
    <w:pitch w:val="variable"/>
    <w:sig w:usb0="A00000BF" w:usb1="5000005B" w:usb2="00000000" w:usb3="00000000" w:csb0="00000093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FFFFFF89"/>
    <w:multiLevelType w:val="singleLevel"/>
    <w:tmpl w:val="F55E9DB8"/>
    <w:lvl w:ilvl="0">
      <w:start w:val="1"/>
      <w:numFmt w:val="bullet"/>
      <w:pStyle w:val="ListBullet"/>
      <w:lvlText w:val=""/>
      <w:lvlJc w:val="left"/>
      <w:pPr>
        <w:tabs>
          <w:tab w:val="num" w:leader="none" w:pos="360"/>
        </w:tabs>
        <w:ind w:left="360" w:hanging="360"/>
      </w:pPr>
      <w:rPr>
        <w:rFonts w:hAnsi="Symbol" w:ascii="Symbol" w:hint="default"/>
      </w:rPr>
    </w:lvl>
  </w:abstractNum>
  <w:abstractNum w:abstractNumId="1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2">
    <w:nsid w:val="1BC5023A"/>
    <w:multiLevelType w:val="hybridMultilevel"/>
    <w:tmpl w:val="AB88019A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3">
    <w:nsid w:val="2B842F0B"/>
    <w:multiLevelType w:val="hybridMultilevel"/>
    <w:tmpl w:val="E31E7D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2164090"/>
    <w:multiLevelType w:val="hybridMultilevel"/>
    <w:tmpl w:val="AA3064D8"/>
    <w:lvl w:ilvl="0" w:tplc="341809C6">
      <w:start w:val="1"/>
      <w:numFmt w:val="decimal"/>
      <w:lvlText w:val="%1."/>
      <w:lvlJc w:val="left"/>
      <w:pPr>
        <w:ind w:left="99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Ansi="Wingdings" w:ascii="Wingdings" w:hint="default"/>
      </w:rPr>
    </w:lvl>
  </w:abstractNum>
  <w:abstractNum w:abstractNumId="6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hAnsi="Wingdings" w:ascii="Wingdings" w:hint="default"/>
      </w:rPr>
    </w:lvl>
  </w:abstractNum>
  <w:abstractNum w:abstractNumId="7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8">
    <w:nsid w:val="5C6A0C7B"/>
    <w:multiLevelType w:val="hybridMultilevel"/>
    <w:tmpl w:val="E63E5A60"/>
    <w:lvl w:ilvl="0" w:tplc="0409000B">
      <w:start w:val="1"/>
      <w:numFmt w:val="bullet"/>
      <w:lvlText w:val=""/>
      <w:lvlJc w:val="left"/>
      <w:pPr>
        <w:ind w:left="144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Ansi="Wingdings" w:ascii="Wingdings" w:hint="default"/>
      </w:rPr>
    </w:lvl>
  </w:abstractNum>
  <w:abstractNum w:abstractNumId="9">
    <w:nsid w:val="5CB1494F"/>
    <w:multiLevelType w:val="hybridMultilevel"/>
    <w:tmpl w:val="1AAED1E4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1">
    <w:nsid w:val="607B1438"/>
    <w:multiLevelType w:val="hybridMultilevel"/>
    <w:tmpl w:val="CFEE6388"/>
    <w:lvl w:ilvl="0" w:tplc="04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2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3">
    <w:nsid w:val="77DA2C7B"/>
    <w:multiLevelType w:val="hybridMultilevel"/>
    <w:tmpl w:val="333619FC"/>
    <w:lvl w:ilvl="0" w:tplc="04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12"/>
  </w:num>
  <w:num w:numId="5">
    <w:abstractNumId w:val="7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3"/>
  </w:num>
  <w:num w:numId="11">
    <w:abstractNumId w:val="3"/>
  </w:num>
  <w:num w:numId="12">
    <w:abstractNumId w:val="2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08"/>
    <w:rsid w:val="000163A8"/>
    <w:rsid w:val="000429E8"/>
    <w:rsid w:val="00047EEA"/>
    <w:rsid w:val="00073B95"/>
    <w:rsid w:val="00076D9D"/>
    <w:rsid w:val="000B516B"/>
    <w:rsid w:val="000F59E8"/>
    <w:rsid w:val="00117E20"/>
    <w:rsid w:val="00124A30"/>
    <w:rsid w:val="0016554B"/>
    <w:rsid w:val="001C6B76"/>
    <w:rsid w:val="001D3991"/>
    <w:rsid w:val="001E113D"/>
    <w:rsid w:val="001E74FB"/>
    <w:rsid w:val="001F6D08"/>
    <w:rsid w:val="00201BAD"/>
    <w:rsid w:val="00203C3D"/>
    <w:rsid w:val="00210A99"/>
    <w:rsid w:val="0025029B"/>
    <w:rsid w:val="00252A64"/>
    <w:rsid w:val="0025570E"/>
    <w:rsid w:val="00257458"/>
    <w:rsid w:val="00310F03"/>
    <w:rsid w:val="00331963"/>
    <w:rsid w:val="00343E05"/>
    <w:rsid w:val="003E0A2C"/>
    <w:rsid w:val="003F2F97"/>
    <w:rsid w:val="00430FFA"/>
    <w:rsid w:val="00475B42"/>
    <w:rsid w:val="00477EE5"/>
    <w:rsid w:val="004A167D"/>
    <w:rsid w:val="004B79C8"/>
    <w:rsid w:val="005033F2"/>
    <w:rsid w:val="0051228E"/>
    <w:rsid w:val="00534932"/>
    <w:rsid w:val="005605AA"/>
    <w:rsid w:val="0057694E"/>
    <w:rsid w:val="005933EA"/>
    <w:rsid w:val="005B0733"/>
    <w:rsid w:val="005C2F72"/>
    <w:rsid w:val="005E487C"/>
    <w:rsid w:val="005F604E"/>
    <w:rsid w:val="00612A31"/>
    <w:rsid w:val="006439B5"/>
    <w:rsid w:val="00655012"/>
    <w:rsid w:val="006B055A"/>
    <w:rsid w:val="006B29A0"/>
    <w:rsid w:val="006C6B99"/>
    <w:rsid w:val="006F05EE"/>
    <w:rsid w:val="00702120"/>
    <w:rsid w:val="00747E55"/>
    <w:rsid w:val="007959E0"/>
    <w:rsid w:val="00804E11"/>
    <w:rsid w:val="00822C0B"/>
    <w:rsid w:val="008544C7"/>
    <w:rsid w:val="008A688B"/>
    <w:rsid w:val="008C57C3"/>
    <w:rsid w:val="008D4BF6"/>
    <w:rsid w:val="008F6236"/>
    <w:rsid w:val="009051D6"/>
    <w:rsid w:val="00930829"/>
    <w:rsid w:val="00956906"/>
    <w:rsid w:val="00957804"/>
    <w:rsid w:val="009C26CA"/>
    <w:rsid w:val="009C563B"/>
    <w:rsid w:val="00A145F3"/>
    <w:rsid w:val="00A37862"/>
    <w:rsid w:val="00A462BC"/>
    <w:rsid w:val="00A50862"/>
    <w:rsid w:val="00A82134"/>
    <w:rsid w:val="00AB5F40"/>
    <w:rsid w:val="00AE1633"/>
    <w:rsid w:val="00B11D21"/>
    <w:rsid w:val="00B12952"/>
    <w:rsid w:val="00B141E2"/>
    <w:rsid w:val="00B30F32"/>
    <w:rsid w:val="00B506AF"/>
    <w:rsid w:val="00B75078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94687"/>
    <w:rsid w:val="00CC3ADC"/>
    <w:rsid w:val="00CD36B3"/>
    <w:rsid w:val="00D55398"/>
    <w:rsid w:val="00D60F63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0A91"/>
    <w:rsid w:val="00E67BE9"/>
    <w:rsid w:val="00E70AD9"/>
    <w:rsid w:val="00E724A0"/>
    <w:rsid w:val="00E7709C"/>
    <w:rsid w:val="00F311A6"/>
    <w:rsid w:val="00F31A32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58DE"/>
  <w15:chartTrackingRefBased/>
  <w15:docId w15:val="{97AE0BAC-12F6-41C3-BE02-8D7E8B7C9C84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91"/>
    <w:pPr>
      <w:spacing w:after="0"/>
      <w:jc w:val="both"/>
    </w:pPr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1"/>
    <w:pPr>
      <w:shd w:val="clear" w:color="auto" w:fill="E7E6E6" w:themeFill="background2"/>
      <w:spacing w:after="40"/>
      <w:outlineLvl w:val="0"/>
    </w:pPr>
    <w:rPr>
      <w:b/>
      <w:caps/>
      <w:color w:val="595959" w:themeColor="text1" w:themeTint="A6"/>
      <w:spacing w:val="40"/>
      <w:position w:val="9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0A91"/>
    <w:pPr>
      <w:tabs>
        <w:tab w:val="right" w:pos="9360"/>
      </w:tabs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4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66834"/>
    <w:rPr>
      <w:rFonts w:cs="Open Sans"/>
      <w:caps/>
      <w:color w:val="3B3838" w:themeColor="background2" w:themeShade="40"/>
      <w:sz w:val="28"/>
      <w:szCs w:val="28"/>
      <w:lang w:val="en-GB"/>
    </w:rPr>
  </w:style>
  <w:style w:type="paragraph" w:customStyle="1" w:styleId="ContactInfo">
    <w:name w:val="Contact Info"/>
    <w:basedOn w:val="Normal"/>
    <w:qFormat/>
    <w:rsid w:val="00E60A91"/>
    <w:pPr>
      <w:jc w:val="center"/>
    </w:pPr>
    <w:rPr>
      <w:rFonts w:cstheme="minorHAnsi"/>
      <w:color w:val="auto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0A91"/>
    <w:rPr>
      <w:rFonts w:cs="Open Sans"/>
      <w:b/>
      <w:caps/>
      <w:color w:val="595959" w:themeColor="text1" w:themeTint="A6"/>
      <w:spacing w:val="40"/>
      <w:position w:val="9"/>
      <w:sz w:val="26"/>
      <w:szCs w:val="24"/>
      <w:shd w:val="clear" w:color="auto" w:fill="E7E6E6" w:themeFill="background2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D60F6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E60A91"/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60A91"/>
    <w:rPr>
      <w:rFonts w:cs="Open Sans"/>
      <w:b/>
      <w:bCs/>
      <w:color w:val="767171" w:themeColor="background2" w:themeShade="80"/>
      <w:position w:val="8"/>
      <w:sz w:val="23"/>
      <w:szCs w:val="24"/>
      <w:lang w:val="en-GB"/>
    </w:rPr>
  </w:style>
  <w:style w:type="paragraph" w:styleId="ListBullet">
    <w:name w:val="List Bullet"/>
    <w:basedOn w:val="Normal"/>
    <w:uiPriority w:val="99"/>
    <w:rsid w:val="00E60A91"/>
    <w:pPr>
      <w:numPr>
        <w:numId w:val="7"/>
      </w:numPr>
      <w:spacing w:line="240" w:lineRule="auto"/>
      <w:ind w:left="720"/>
      <w:contextualSpacing/>
    </w:pPr>
  </w:style>
  <w:style w:type="paragraph" w:customStyle="1" w:styleId="Space">
    <w:name w:val="Space"/>
    <w:basedOn w:val="Normal"/>
    <w:qFormat/>
    <w:rsid w:val="009C26CA"/>
    <w:rPr>
      <w:sz w:val="22"/>
    </w:rPr>
  </w:style>
  <w:style w:type="table" w:styleId="TableGrid">
    <w:name w:val="Table Grid"/>
    <w:basedOn w:val="TableNormal"/>
    <w:uiPriority w:val="39"/>
    <w:rsid w:val="00E6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hyperlink" Target="mailto:info@bungomanorthtvc.ac.ke" /><Relationship Id="rId11" Type="http://schemas.openxmlformats.org/officeDocument/2006/relationships/fontTable" Target="fontTable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customXml" Target="../customXml/item4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webSettings" Target="webSettings.xml" /><Relationship Id="rId9" Type="http://schemas.openxmlformats.org/officeDocument/2006/relationships/hyperlink" Target="mailto:wanyonyijerry651@example.com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Simple%20proje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project manager resume</Template>
  <TotalTime>55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Mary Juma</cp:lastModifiedBy>
  <cp:revision>1</cp:revision>
  <cp:lastPrinted>2023-04-19T12:11:00Z</cp:lastPrinted>
  <dcterms:created xsi:type="dcterms:W3CDTF">2025-07-10T05:14:00Z</dcterms:created>
  <dcterms:modified xsi:type="dcterms:W3CDTF">2025-07-10T06:12:00Z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

<file path=tbak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pStyle w:val="Title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WANYONYI JERRY</w:t>
      </w:r>
    </w:p>
    <w:p>
      <w:pPr>
        <w:pStyle w:val="ContactInfo"/>
        <w:rPr>
          <w:rFonts w:hAnsi="Times New Roman" w:ascii="Times New Roman" w:cs="Times New Roman"/>
        </w:rPr>
      </w:pPr>
      <w:hyperlink r:id="rId9">
        <w:r>
          <w:rPr>
            <w:rStyle w:val="Hyperlink"/>
            <w:color w:val="auto"/>
            <w:rFonts w:hAnsi="Times New Roman" w:ascii="Times New Roman" w:cs="Times New Roman"/>
            <w:b w:val="0"/>
            <w:i w:val="0"/>
            <w:strike w:val="0"/>
            <w:dstrike w:val="0"/>
            <w:emboss w:val="0"/>
            <w:imprint w:val="0"/>
            <w:outline w:val="0"/>
            <w:shadow w:val="0"/>
            <w:sz w:val="24"/>
            <w:szCs w:val="24"/>
            <w:u w:val="single"/>
          </w:rPr>
          <w:t xml:space="preserve">wanyonyijerry651@gmail.com</w:t>
        </w:r>
      </w:hyperlink>
    </w:p>
    <w:p>
      <w:pPr>
        <w:pStyle w:val="ContactInfo"/>
        <w:rPr>
          <w:rFonts w:hAnsi="Times New Roman" w:ascii="Times New Roman" w:cs="Times New Roman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0719-624-020 | 0745-862-625</w:t>
      </w:r>
    </w:p>
    <w:p>
      <w:pPr>
        <w:pStyle w:val="Space"/>
        <w:rPr>
          <w:color w:val="auto"/>
          <w:rFonts w:hAnsi="Times New Roman" w:ascii="Times New Roman" w:cs="Times New Roman"/>
        </w:rPr>
      </w:pPr>
    </w:p>
    <w:p>
      <w:pPr>
        <w:pStyle w:val="Heading1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Personal details</w:t>
      </w:r>
    </w:p>
    <w:p>
      <w:p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D.O.B</w:t>
        <w:tab/>
        <w:t xml:space="preserve">                              :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18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  <w:vertAlign w:val="superscript"/>
        </w:rPr>
        <w:t xml:space="preserve">th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April, 1998</w:t>
      </w:r>
    </w:p>
    <w:p>
      <w:p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 xml:space="preserve">              Marital Status</w:t>
        <w:tab/>
        <w:tab/>
        <w:t xml:space="preserve">      :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Single</w:t>
      </w:r>
    </w:p>
    <w:p>
      <w:p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ab/>
        <w:t xml:space="preserve">  </w:t>
      </w: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Language</w:t>
        <w:tab/>
        <w:tab/>
        <w:tab/>
        <w:t xml:space="preserve">       :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English, Kiswahili</w:t>
      </w:r>
    </w:p>
    <w:p>
      <w:p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ab/>
        <w:t xml:space="preserve">  </w:t>
      </w: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Religion</w:t>
        <w:tab/>
        <w:tab/>
        <w:tab/>
        <w:t xml:space="preserve">       :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Christian</w:t>
      </w:r>
    </w:p>
    <w:p>
      <w:pPr>
        <w:pStyle w:val="Space"/>
        <w:rPr>
          <w:color w:val="auto"/>
          <w:rFonts w:hAnsi="Times New Roman" w:ascii="Times New Roman" w:cs="Times New Roman"/>
        </w:rPr>
      </w:pPr>
    </w:p>
    <w:p>
      <w:pPr>
        <w:pStyle w:val="Heading1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Education </w:t>
      </w:r>
    </w:p>
    <w:p>
      <w:pPr>
        <w:rPr>
          <w:color w:val="auto"/>
          <w:rFonts w:hAnsi="Times New Roman" w:ascii="Times New Roman" w:cs="Times New Roman"/>
          <w:sz w:val="24"/>
        </w:rPr>
      </w:pPr>
    </w:p>
    <w:p>
      <w:pPr>
        <w:rPr>
          <w:color w:val="auto"/>
          <w:rFonts w:hAnsi="Times New Roman" w:ascii="Times New Roman" w:cs="Times New Roman"/>
          <w:b/>
          <w:bCs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2022-2025</w:t>
        <w:tab/>
        <w:tab/>
        <w:t xml:space="preserve">   THE SIGALAGALA NATIONAL POLYTECHNIC</w:t>
      </w:r>
    </w:p>
    <w:p>
      <w:p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ab/>
        <w:tab/>
        <w:tab/>
        <w:tab/>
        <w:t xml:space="preserve">   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Diploma in Information Communication and Technology</w:t>
      </w:r>
    </w:p>
    <w:p>
      <w:p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ab/>
        <w:tab/>
        <w:tab/>
        <w:tab/>
        <w:t xml:space="preserve">    </w:t>
      </w:r>
    </w:p>
    <w:p>
      <w:pPr>
        <w:rPr>
          <w:color w:val="auto"/>
          <w:rFonts w:hAnsi="Times New Roman" w:ascii="Times New Roman" w:cs="Times New Roman"/>
          <w:b/>
          <w:bCs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ab/>
      </w:r>
    </w:p>
    <w:p>
      <w:pPr>
        <w:rPr>
          <w:color w:val="auto"/>
          <w:rFonts w:hAnsi="Times New Roman" w:ascii="Times New Roman" w:cs="Times New Roman"/>
          <w:b/>
          <w:bCs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2016-2019                    ST PATRICK’S BOYS HIGH SCHOOL NAITIRI</w:t>
      </w:r>
    </w:p>
    <w:p>
      <w:p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ab/>
        <w:tab/>
        <w:tab/>
        <w:tab/>
        <w:t xml:space="preserve">   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KCSE Certificate</w:t>
      </w:r>
    </w:p>
    <w:p>
      <w:pPr>
        <w:rPr>
          <w:color w:val="auto"/>
          <w:rFonts w:hAnsi="Times New Roman" w:ascii="Times New Roman" w:cs="Times New Roman"/>
          <w:b/>
          <w:bCs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2005-2013</w:t>
        <w:tab/>
        <w:tab/>
        <w:t xml:space="preserve">   ST PETER’S NDALU PRIMARY SCHOOL</w:t>
      </w:r>
    </w:p>
    <w:p>
      <w:p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ab/>
        <w:tab/>
        <w:tab/>
        <w:tab/>
        <w:tab/>
        <w:t xml:space="preserve">  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KCPE Certificate</w:t>
      </w:r>
    </w:p>
    <w:p>
      <w:pPr>
        <w:rPr>
          <w:color w:val="auto"/>
          <w:rFonts w:hAnsi="Times New Roman" w:ascii="Times New Roman" w:cs="Times New Roman"/>
          <w:sz w:val="24"/>
        </w:rPr>
      </w:pPr>
    </w:p>
    <w:p>
      <w:pPr>
        <w:pStyle w:val="Space"/>
        <w:rPr>
          <w:color w:val="auto"/>
          <w:rFonts w:hAnsi="Times New Roman" w:ascii="Times New Roman" w:cs="Times New Roman"/>
        </w:rPr>
      </w:pPr>
    </w:p>
    <w:p>
      <w:pPr>
        <w:pStyle w:val="Heading1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Personal skills/attributes</w:t>
      </w:r>
    </w:p>
    <w:p>
      <w:pPr>
        <w:pStyle w:val="ListParagraph"/>
        <w:numPr>
          <w:ilvl w:val="0"/>
          <w:numId w:val="8"/>
        </w:numPr>
        <w:spacing w:after="160" w:line="300" w:lineRule="auto"/>
        <w:jc w:val="left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Communication skills: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Communication very well both orally and in writing. Possess good presentation skills and people handling techniques.</w:t>
      </w:r>
    </w:p>
    <w:p>
      <w:pPr>
        <w:pStyle w:val="ListParagraph"/>
        <w:numPr>
          <w:ilvl w:val="0"/>
          <w:numId w:val="8"/>
        </w:numPr>
        <w:spacing w:after="160" w:line="300" w:lineRule="auto"/>
        <w:jc w:val="left"/>
        <w:rPr>
          <w:color w:val="auto"/>
          <w:rFonts w:hAnsi="Times New Roman" w:ascii="Times New Roman" w:cs="Times New Roman"/>
          <w:b/>
          <w:bCs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Time management: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Ability to manage competing priorities effectively , to be resourceful and to use time as a resource.</w:t>
      </w: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</w:t>
      </w:r>
    </w:p>
    <w:p>
      <w:pPr>
        <w:pStyle w:val="ListParagraph"/>
        <w:numPr>
          <w:ilvl w:val="0"/>
          <w:numId w:val="8"/>
        </w:numPr>
        <w:spacing w:after="160" w:line="300" w:lineRule="auto"/>
        <w:jc w:val="left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Leadership and Management skills: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I am a goal driven leader who maintains a productive climate  and confidently motives, mobilizes and coaches team members to meet high performance standards.</w:t>
      </w:r>
    </w:p>
    <w:p>
      <w:pPr>
        <w:pStyle w:val="ListParagraph"/>
        <w:numPr>
          <w:ilvl w:val="0"/>
          <w:numId w:val="8"/>
        </w:numPr>
        <w:spacing w:after="160" w:line="300" w:lineRule="auto"/>
        <w:jc w:val="left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Flexibility: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Capacity to fit into most environments, maintain calm under pressure and can adapt well to changes in a work place.  </w:t>
      </w:r>
    </w:p>
    <w:p>
      <w:pPr>
        <w:pStyle w:val="ListParagraph"/>
        <w:numPr>
          <w:ilvl w:val="0"/>
          <w:numId w:val="8"/>
        </w:numPr>
        <w:spacing w:after="160" w:line="300" w:lineRule="auto"/>
        <w:jc w:val="left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Decision making and Problem-solving skills: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I am able to make timely, well considered and logical decisions on problem  situations that may arise to as to find appropriate and workable solutions.</w:t>
      </w:r>
    </w:p>
    <w:p>
      <w:pPr>
        <w:pStyle w:val="ListParagraph"/>
        <w:numPr>
          <w:ilvl w:val="0"/>
          <w:numId w:val="8"/>
        </w:numPr>
        <w:spacing w:after="160" w:line="300" w:lineRule="auto"/>
        <w:jc w:val="left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Team work: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Posses strong commitment to team dynamics with the ability to contribute expertise and follow any directives at appropriate times.</w:t>
      </w:r>
    </w:p>
    <w:p>
      <w:pPr>
        <w:pStyle w:val="Space"/>
        <w:rPr>
          <w:color w:val="auto"/>
          <w:rFonts w:hAnsi="Times New Roman" w:ascii="Times New Roman" w:cs="Times New Roman"/>
          <w:sz w:val="10"/>
          <w:szCs w:val="10"/>
        </w:rPr>
      </w:pPr>
    </w:p>
    <w:p>
      <w:pPr>
        <w:pStyle w:val="Heading1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Trainings</w:t>
      </w:r>
    </w:p>
    <w:p>
      <w:pPr>
        <w:pStyle w:val="Space"/>
        <w:numPr>
          <w:ilvl w:val="0"/>
          <w:numId w:val="9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Computer packages</w:t>
      </w:r>
    </w:p>
    <w:p>
      <w:pPr>
        <w:pStyle w:val="Space"/>
        <w:numPr>
          <w:ilvl w:val="0"/>
          <w:numId w:val="9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Artificial intelligence</w:t>
      </w:r>
    </w:p>
    <w:p>
      <w:pPr>
        <w:pStyle w:val="Space"/>
        <w:numPr>
          <w:ilvl w:val="0"/>
          <w:numId w:val="9"/>
        </w:numPr>
        <w:rPr>
          <w:color w:val="auto"/>
          <w:rFonts w:hAnsi="Times New Roman" w:ascii="Times New Roman" w:cs="Times New Roman"/>
          <w:sz w:val="24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Programming languages(c,c++,pascall,Mysql,Php,Html,css,javascript)</w:t>
      </w:r>
    </w:p>
    <w:p>
      <w:pPr>
        <w:pStyle w:val="Space"/>
        <w:numPr>
          <w:ilvl w:val="0"/>
          <w:numId w:val="9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Data protection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</w:p>
    <w:p>
      <w:pPr>
        <w:pStyle w:val="Heading1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Work experience</w:t>
      </w:r>
    </w:p>
    <w:p>
      <w:pPr>
        <w:pStyle w:val="Heading1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Sep/2023-Dec/2023             ANGEL’S RUIRU INDUSTRY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Worked as an Attache at </w:t>
      </w: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ICT Department</w:t>
      </w:r>
    </w:p>
    <w:p>
      <w:pPr>
        <w:pStyle w:val="Space"/>
        <w:ind w:left="720"/>
        <w:rPr>
          <w:color w:val="auto"/>
          <w:rFonts w:hAnsi="Times New Roman" w:ascii="Times New Roman" w:cs="Times New Roman"/>
          <w:b/>
          <w:bCs/>
          <w:sz w:val="24"/>
          <w:u w:val="single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Duties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Customer management systems, help track customer visits, preference and loyalty points.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ICT Help Desk and Technician Support.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Invoicing Clients using Local Authority Information Financial Management System.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Computer Networking and Proper Crimping of LAN Cables.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System maintenance and Troubleshooting.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</w:p>
    <w:p>
      <w:pPr>
        <w:pStyle w:val="Heading1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Sep/2024-Dec/2024  Bungoma North Vocational College 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Computer Networking and Proper Crimping of LAN Cables.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Database management.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Website Design and Maintenance.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Cybersecurity Basics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Offering Computer website building and Package training.</w:t>
      </w:r>
    </w:p>
    <w:p>
      <w:pPr>
        <w:pStyle w:val="Space"/>
        <w:numPr>
          <w:ilvl w:val="0"/>
          <w:numId w:val="12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Computer Networking and Proper Crimping of LAN Cables.</w:t>
      </w:r>
    </w:p>
    <w:p>
      <w:pPr>
        <w:pStyle w:val="Space"/>
        <w:rPr>
          <w:color w:val="auto"/>
          <w:rFonts w:hAnsi="Times New Roman" w:ascii="Times New Roman" w:cs="Times New Roman"/>
          <w:sz w:val="24"/>
        </w:rPr>
      </w:pPr>
    </w:p>
    <w:p>
      <w:pPr>
        <w:pStyle w:val="Space"/>
        <w:rPr>
          <w:color w:val="auto"/>
          <w:rFonts w:hAnsi="Times New Roman" w:ascii="Times New Roman" w:cs="Times New Roman"/>
          <w:sz w:val="24"/>
        </w:rPr>
      </w:pPr>
    </w:p>
    <w:p>
      <w:pPr>
        <w:pStyle w:val="Heading1"/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Additional information</w:t>
      </w:r>
    </w:p>
    <w:p>
      <w:pPr>
        <w:pStyle w:val="Space"/>
        <w:rPr>
          <w:color w:val="auto"/>
          <w:rFonts w:hAnsi="Times New Roman" w:ascii="Times New Roman" w:cs="Times New Roman"/>
          <w:b/>
          <w:bCs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Hobbies and Interests.</w:t>
      </w:r>
    </w:p>
    <w:p>
      <w:pPr>
        <w:pStyle w:val="Space"/>
        <w:numPr>
          <w:ilvl w:val="0"/>
          <w:numId w:val="13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Interacting with people, Communal work.</w:t>
      </w:r>
    </w:p>
    <w:p>
      <w:pPr>
        <w:pStyle w:val="Space"/>
        <w:rPr>
          <w:color w:val="auto"/>
          <w:rFonts w:hAnsi="Times New Roman" w:ascii="Times New Roman" w:cs="Times New Roman"/>
          <w:b/>
          <w:bCs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Availability</w:t>
      </w:r>
    </w:p>
    <w:p>
      <w:pPr>
        <w:pStyle w:val="Space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Immediately.</w:t>
      </w:r>
    </w:p>
    <w:p>
      <w:pPr>
        <w:pStyle w:val="Space"/>
        <w:rPr>
          <w:color w:val="auto"/>
          <w:rFonts w:hAnsi="Times New Roman" w:ascii="Times New Roman" w:cs="Times New Roman"/>
          <w:sz w:val="24"/>
        </w:rPr>
      </w:pPr>
    </w:p>
    <w:p>
      <w:pPr>
        <w:pStyle w:val="Heading1"/>
        <w:tabs>
          <w:tab w:val="left" w:leader="none" w:pos="2321"/>
        </w:tabs>
        <w:rPr>
          <w:color w:val="auto"/>
          <w:rFonts w:hAnsi="Times New Roman" w:ascii="Times New Roman" w:cs="Times New Roman"/>
        </w:rPr>
      </w:pPr>
      <w:r>
        <w:rPr>
          <w:color w:val="auto"/>
          <w:rFonts w:hAnsi="Times New Roman" w:ascii="Times New Roman" w:cs="Times New Roman"/>
          <w:b/>
          <w:i w:val="0"/>
          <w:caps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Referees</w:t>
      </w:r>
    </w:p>
    <w:p>
      <w:pPr>
        <w:pStyle w:val="Space"/>
        <w:rPr>
          <w:color w:val="auto"/>
          <w:rFonts w:hAnsi="Times New Roman" w:ascii="Times New Roman" w:cs="Times New Roman"/>
          <w:sz w:val="24"/>
        </w:rPr>
      </w:pPr>
    </w:p>
    <w:p>
      <w:pPr>
        <w:pStyle w:val="Space"/>
        <w:numPr>
          <w:ilvl w:val="0"/>
          <w:numId w:val="14"/>
        </w:numPr>
        <w:rPr>
          <w:color w:val="auto"/>
          <w:rFonts w:hAnsi="Times New Roman" w:ascii="Times New Roman" w:cs="Times New Roman"/>
          <w:b/>
          <w:bCs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MR. PHARIS WAMALWA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Head Of Department ICT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Bungoma North Training Vocational College 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Bungoma .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lastRenderedPageBreak/>
        <w:t xml:space="preserve">+254 740437371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  <w:hyperlink r:id="rId10">
        <w:r>
          <w:rPr>
            <w:rStyle w:val="Hyperlink"/>
            <w:color w:val="auto"/>
            <w:rFonts w:hAnsi="Times New Roman" w:ascii="Times New Roman" w:cs="Times New Roman"/>
            <w:b w:val="0"/>
            <w:i w:val="0"/>
            <w:strike w:val="0"/>
            <w:dstrike w:val="0"/>
            <w:emboss w:val="0"/>
            <w:imprint w:val="0"/>
            <w:outline w:val="0"/>
            <w:shadow w:val="0"/>
            <w:sz w:val="24"/>
            <w:szCs w:val="24"/>
            <w:u w:val="single"/>
          </w:rPr>
          <w:t xml:space="preserve">info@bungomanorthtvc.ac.ke</w:t>
        </w:r>
      </w:hyperlink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</w:p>
    <w:p>
      <w:pPr>
        <w:pStyle w:val="Space"/>
        <w:numPr>
          <w:ilvl w:val="0"/>
          <w:numId w:val="14"/>
        </w:numPr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MR MAINA JOHN </w:t>
      </w:r>
    </w:p>
    <w:p>
      <w:pPr>
        <w:pStyle w:val="Space"/>
        <w:ind w:left="99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Head Of Department ICT.</w:t>
      </w:r>
    </w:p>
    <w:p>
      <w:pPr>
        <w:pStyle w:val="Space"/>
        <w:ind w:left="99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Angels Hair Company Ruiru.</w:t>
      </w:r>
    </w:p>
    <w:p>
      <w:pPr>
        <w:pStyle w:val="Space"/>
        <w:ind w:left="99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KIAMBU.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0702418066</w:t>
      </w:r>
    </w:p>
    <w:p>
      <w:pPr>
        <w:pStyle w:val="Space"/>
        <w:ind w:left="720"/>
        <w:rPr>
          <w:color w:val="auto"/>
          <w:rFonts w:hAnsi="Times New Roman" w:ascii="Times New Roman" w:cs="Times New Roman"/>
          <w:sz w:val="24"/>
        </w:rPr>
      </w:pPr>
      <w:r>
        <w:rPr>
          <w:color w:val="auto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angelhairfactory@gmail.com</w:t>
      </w:r>
    </w:p>
    <w:sectPr w:rsidR="00203C3D" w:rsidRPr="00430FFA" w:rsidSect="00E60A91">
      <w:pgSz w:w="12240" w:h="15840"/>
      <w:pgMar w:top="1440" w:right="1440" w:bottom="720" w:left="1440" w:header="706" w:footer="706"/>
      <w:cols w:space="708"/>
    </w:sectPr>
  </w:body>
</w:document>
</file>

<file path=treport/opRecord.xml>p_0(0);
</file>