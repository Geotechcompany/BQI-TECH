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A6D" w:rsidRDefault="00F11093">
      <w:pPr>
        <w:pStyle w:val="Title"/>
      </w:pPr>
      <w:r>
        <w:t>VINCENT DETE.</w:t>
      </w:r>
    </w:p>
    <w:p w:rsidR="00E73820" w:rsidRDefault="00540E16" w:rsidP="00E73820">
      <w:r>
        <w:t>17170</w:t>
      </w:r>
      <w:r w:rsidR="00CC75DB">
        <w:t xml:space="preserve">, </w:t>
      </w:r>
      <w:r>
        <w:t>Nairobi</w:t>
      </w:r>
      <w:r w:rsidR="007D00B3">
        <w:t> | </w:t>
      </w:r>
      <w:r w:rsidR="00F11093">
        <w:t>0793664687</w:t>
      </w:r>
      <w:r w:rsidR="007D00B3">
        <w:t> |</w:t>
      </w:r>
      <w:r w:rsidR="00E73820">
        <w:t>Gmail:</w:t>
      </w:r>
      <w:r w:rsidR="007D00B3">
        <w:t> </w:t>
      </w:r>
      <w:hyperlink r:id="rId7" w:history="1">
        <w:r w:rsidR="00F11093" w:rsidRPr="008C1C21">
          <w:rPr>
            <w:rStyle w:val="Hyperlink"/>
          </w:rPr>
          <w:t>vinndete42@gmail.com</w:t>
        </w:r>
      </w:hyperlink>
      <w:r w:rsidR="00F11093">
        <w:t xml:space="preserve"> | LinkedIn: VINCENT DETE</w:t>
      </w:r>
    </w:p>
    <w:p w:rsidR="00394A6D" w:rsidRDefault="00394A6D"/>
    <w:p w:rsidR="00394A6D" w:rsidRDefault="00DE5605">
      <w:pPr>
        <w:pStyle w:val="Heading1"/>
      </w:pPr>
      <w:r>
        <w:t>PROFESSIONAL SUMMARY</w:t>
      </w:r>
    </w:p>
    <w:p w:rsidR="00F11093" w:rsidRPr="00F11093" w:rsidRDefault="00F11093" w:rsidP="00F11093">
      <w:pPr>
        <w:rPr>
          <w:rFonts w:cs="Calibri"/>
        </w:rPr>
      </w:pPr>
      <w:r w:rsidRPr="00F11093">
        <w:rPr>
          <w:rFonts w:cs="Calibri"/>
        </w:rPr>
        <w:t xml:space="preserve">I am a technology enthusiast in computer science, goal driven and dynamic individual with can do attitude. I am a team player with maximum attention to detail. I have an outstanding oral and written communication skills, also well developed in programming skills, lateral thinking and strategic approach to issues. </w:t>
      </w:r>
    </w:p>
    <w:sdt>
      <w:sdtPr>
        <w:alias w:val="Education:"/>
        <w:tag w:val="Education:"/>
        <w:id w:val="1513793667"/>
        <w:placeholder>
          <w:docPart w:val="0C401B8761054D849FE280650DD25AF6"/>
        </w:placeholder>
        <w:temporary/>
        <w:showingPlcHdr/>
        <w15:appearance w15:val="hidden"/>
      </w:sdtPr>
      <w:sdtEndPr/>
      <w:sdtContent>
        <w:p w:rsidR="00394A6D" w:rsidRDefault="007D00B3">
          <w:pPr>
            <w:pStyle w:val="Heading1"/>
          </w:pPr>
          <w:r>
            <w:t>Education</w:t>
          </w:r>
        </w:p>
      </w:sdtContent>
    </w:sdt>
    <w:p w:rsidR="00394A6D" w:rsidRDefault="00DE5605">
      <w:pPr>
        <w:pStyle w:val="Heading2"/>
      </w:pPr>
      <w:r>
        <w:t>KCPE CERTIFICATE</w:t>
      </w:r>
      <w:r w:rsidR="007D00B3">
        <w:t> | </w:t>
      </w:r>
      <w:r w:rsidR="00F11093">
        <w:t>2006 - 2014</w:t>
      </w:r>
      <w:r w:rsidR="007D00B3">
        <w:t> | </w:t>
      </w:r>
      <w:r w:rsidR="00F11093">
        <w:t xml:space="preserve">MARTIN LUTHER </w:t>
      </w:r>
      <w:r>
        <w:t>SCHOOL</w:t>
      </w:r>
    </w:p>
    <w:p w:rsidR="00394A6D" w:rsidRDefault="00F11093" w:rsidP="00E73820">
      <w:pPr>
        <w:pStyle w:val="ListBullet"/>
        <w:numPr>
          <w:ilvl w:val="0"/>
          <w:numId w:val="18"/>
        </w:numPr>
      </w:pPr>
      <w:r>
        <w:t>289</w:t>
      </w:r>
      <w:r w:rsidR="00E73820">
        <w:t xml:space="preserve"> Marks</w:t>
      </w:r>
    </w:p>
    <w:p w:rsidR="00394A6D" w:rsidRDefault="00DE5605">
      <w:pPr>
        <w:pStyle w:val="Heading2"/>
      </w:pPr>
      <w:r>
        <w:t>KCSE CERTIFICATE</w:t>
      </w:r>
      <w:r w:rsidR="007D00B3">
        <w:t> | </w:t>
      </w:r>
      <w:r w:rsidR="00F11093">
        <w:t>2015 - 2018</w:t>
      </w:r>
      <w:r w:rsidR="007D00B3">
        <w:t> | </w:t>
      </w:r>
      <w:r w:rsidR="00F11093">
        <w:t>USENGE</w:t>
      </w:r>
      <w:r>
        <w:t xml:space="preserve"> HIGH SCHOOL</w:t>
      </w:r>
    </w:p>
    <w:p w:rsidR="00394A6D" w:rsidRDefault="00E73820" w:rsidP="00DE5605">
      <w:pPr>
        <w:pStyle w:val="ListBullet"/>
      </w:pPr>
      <w:r>
        <w:t>Grade D+</w:t>
      </w:r>
    </w:p>
    <w:p w:rsidR="00E73820" w:rsidRDefault="00F11093" w:rsidP="00E73820">
      <w:pPr>
        <w:pStyle w:val="Heading2"/>
      </w:pPr>
      <w:r>
        <w:t xml:space="preserve"> CERTIFICATE IN COMPUTER SCIENCE | 2019 - 2020 | CHUKA UNIVERSITY</w:t>
      </w:r>
    </w:p>
    <w:p w:rsidR="00E73820" w:rsidRDefault="00E73820" w:rsidP="00E73820">
      <w:pPr>
        <w:pStyle w:val="ListBullet"/>
      </w:pPr>
      <w:r>
        <w:t>Distinction</w:t>
      </w:r>
    </w:p>
    <w:p w:rsidR="00E73820" w:rsidRDefault="00F11093" w:rsidP="00E73820">
      <w:pPr>
        <w:pStyle w:val="Heading2"/>
      </w:pPr>
      <w:r>
        <w:t>DIPLOMA IN COMPUTER SCIENCE | 2020 - 2022 | CHUKA UNIVERSITY</w:t>
      </w:r>
    </w:p>
    <w:p w:rsidR="00F11093" w:rsidRDefault="00E73820" w:rsidP="00F11093">
      <w:pPr>
        <w:pStyle w:val="ListBullet"/>
      </w:pPr>
      <w:r>
        <w:t>Distinction</w:t>
      </w:r>
    </w:p>
    <w:p w:rsidR="00F11093" w:rsidRDefault="00F11093" w:rsidP="007F6C51">
      <w:pPr>
        <w:pStyle w:val="Heading2"/>
      </w:pPr>
      <w:r>
        <w:t>BACHELORS IN SOFTWARE ENGINEERING</w:t>
      </w:r>
      <w:r>
        <w:t xml:space="preserve"> | </w:t>
      </w:r>
      <w:r>
        <w:t>2024 - PRESENT</w:t>
      </w:r>
      <w:r>
        <w:t xml:space="preserve"> | </w:t>
      </w:r>
      <w:r>
        <w:t>ZETECH</w:t>
      </w:r>
      <w:r>
        <w:t xml:space="preserve"> UNIVERSITY</w:t>
      </w:r>
    </w:p>
    <w:p w:rsidR="007F6C51" w:rsidRDefault="007F6C51" w:rsidP="007F6C51">
      <w:pPr>
        <w:pStyle w:val="ListBullet"/>
      </w:pPr>
      <w:r>
        <w:t>Ongoing</w:t>
      </w:r>
      <w:bookmarkStart w:id="0" w:name="_GoBack"/>
      <w:bookmarkEnd w:id="0"/>
    </w:p>
    <w:p w:rsidR="00E73820" w:rsidRDefault="00E73820" w:rsidP="00E73820">
      <w:pPr>
        <w:pStyle w:val="ListBullet"/>
        <w:numPr>
          <w:ilvl w:val="0"/>
          <w:numId w:val="0"/>
        </w:numPr>
      </w:pPr>
    </w:p>
    <w:sdt>
      <w:sdtPr>
        <w:alias w:val="Skills &amp; Abilities:"/>
        <w:tag w:val="Skills &amp; Abilities:"/>
        <w:id w:val="495469907"/>
        <w:placeholder>
          <w:docPart w:val="4F2A34A66B2B44D0A408DF9A751356BF"/>
        </w:placeholder>
        <w:temporary/>
        <w:showingPlcHdr/>
        <w15:appearance w15:val="hidden"/>
      </w:sdtPr>
      <w:sdtEndPr/>
      <w:sdtContent>
        <w:p w:rsidR="00DE5605" w:rsidRDefault="007D00B3" w:rsidP="00DE5605">
          <w:pPr>
            <w:pStyle w:val="Heading1"/>
          </w:pPr>
          <w:r>
            <w:t>Skills &amp; Abilities</w:t>
          </w:r>
        </w:p>
      </w:sdtContent>
    </w:sdt>
    <w:p w:rsidR="00F11093" w:rsidRPr="00F11093" w:rsidRDefault="00F11093" w:rsidP="00F11093">
      <w:pPr>
        <w:pStyle w:val="ListParagraph"/>
        <w:numPr>
          <w:ilvl w:val="0"/>
          <w:numId w:val="21"/>
        </w:numPr>
        <w:spacing w:before="100" w:beforeAutospacing="1" w:after="200" w:line="273" w:lineRule="auto"/>
      </w:pPr>
      <w:r w:rsidRPr="00F11093">
        <w:t>Customer Service Excellence.</w:t>
      </w:r>
    </w:p>
    <w:p w:rsidR="00F11093" w:rsidRPr="00F11093" w:rsidRDefault="00F11093" w:rsidP="00F11093">
      <w:pPr>
        <w:pStyle w:val="ListParagraph"/>
        <w:numPr>
          <w:ilvl w:val="0"/>
          <w:numId w:val="21"/>
        </w:numPr>
        <w:spacing w:before="100" w:beforeAutospacing="1" w:after="200" w:line="273" w:lineRule="auto"/>
      </w:pPr>
      <w:r w:rsidRPr="00F11093">
        <w:t>Team Leadership &amp; Management.</w:t>
      </w:r>
    </w:p>
    <w:p w:rsidR="00F11093" w:rsidRPr="00F11093" w:rsidRDefault="00F11093" w:rsidP="00F11093">
      <w:pPr>
        <w:pStyle w:val="ListParagraph"/>
        <w:numPr>
          <w:ilvl w:val="0"/>
          <w:numId w:val="21"/>
        </w:numPr>
        <w:spacing w:before="100" w:beforeAutospacing="1" w:after="200" w:line="273" w:lineRule="auto"/>
      </w:pPr>
      <w:r w:rsidRPr="00F11093">
        <w:t xml:space="preserve">Network troubleshooting and maintenance </w:t>
      </w:r>
    </w:p>
    <w:p w:rsidR="00F11093" w:rsidRPr="00F11093" w:rsidRDefault="00F11093" w:rsidP="00F11093">
      <w:pPr>
        <w:pStyle w:val="ListParagraph"/>
        <w:numPr>
          <w:ilvl w:val="0"/>
          <w:numId w:val="21"/>
        </w:numPr>
        <w:spacing w:before="100" w:beforeAutospacing="1" w:after="200" w:line="273" w:lineRule="auto"/>
      </w:pPr>
      <w:r w:rsidRPr="00F11093">
        <w:t>Assisting in the installation of end user device and network infrastructure.</w:t>
      </w:r>
    </w:p>
    <w:p w:rsidR="00F11093" w:rsidRPr="00F11093" w:rsidRDefault="00F11093" w:rsidP="00F11093">
      <w:pPr>
        <w:pStyle w:val="ListParagraph"/>
        <w:numPr>
          <w:ilvl w:val="0"/>
          <w:numId w:val="21"/>
        </w:numPr>
        <w:spacing w:before="100" w:beforeAutospacing="1" w:after="200" w:line="273" w:lineRule="auto"/>
      </w:pPr>
      <w:r w:rsidRPr="00F11093">
        <w:t>Troubleshooting, repair and maintenance of a computer.</w:t>
      </w:r>
    </w:p>
    <w:p w:rsidR="00F11093" w:rsidRPr="00F11093" w:rsidRDefault="00F11093" w:rsidP="00F11093">
      <w:pPr>
        <w:pStyle w:val="ListParagraph"/>
        <w:numPr>
          <w:ilvl w:val="0"/>
          <w:numId w:val="21"/>
        </w:numPr>
        <w:spacing w:before="100" w:beforeAutospacing="1" w:after="200" w:line="273" w:lineRule="auto"/>
      </w:pPr>
      <w:r w:rsidRPr="00F11093">
        <w:t>Networking, wireless configuration and security.</w:t>
      </w:r>
    </w:p>
    <w:p w:rsidR="00F11093" w:rsidRPr="00F11093" w:rsidRDefault="00F11093" w:rsidP="00F11093">
      <w:pPr>
        <w:pStyle w:val="ListParagraph"/>
        <w:numPr>
          <w:ilvl w:val="0"/>
          <w:numId w:val="21"/>
        </w:numPr>
        <w:spacing w:before="100" w:beforeAutospacing="1" w:after="200" w:line="273" w:lineRule="auto"/>
      </w:pPr>
      <w:r w:rsidRPr="00F11093">
        <w:t>Data entry and insurance claims.</w:t>
      </w:r>
    </w:p>
    <w:p w:rsidR="00F11093" w:rsidRPr="00F11093" w:rsidRDefault="00F11093" w:rsidP="00F11093">
      <w:pPr>
        <w:pStyle w:val="ListParagraph"/>
        <w:numPr>
          <w:ilvl w:val="0"/>
          <w:numId w:val="21"/>
        </w:numPr>
        <w:spacing w:before="100" w:beforeAutospacing="1" w:after="200" w:line="273" w:lineRule="auto"/>
      </w:pPr>
      <w:r w:rsidRPr="00F11093">
        <w:t>System maintenance and back up.</w:t>
      </w:r>
    </w:p>
    <w:p w:rsidR="00F11093" w:rsidRPr="00F11093" w:rsidRDefault="00F11093" w:rsidP="00F11093">
      <w:pPr>
        <w:pStyle w:val="ListParagraph"/>
        <w:numPr>
          <w:ilvl w:val="0"/>
          <w:numId w:val="21"/>
        </w:numPr>
        <w:spacing w:before="100" w:beforeAutospacing="1" w:after="200" w:line="273" w:lineRule="auto"/>
      </w:pPr>
      <w:r w:rsidRPr="00F11093">
        <w:t>Programming skills in HTML, CSS and a little Java</w:t>
      </w:r>
      <w:r>
        <w:t xml:space="preserve"> </w:t>
      </w:r>
      <w:r w:rsidRPr="00F11093">
        <w:t xml:space="preserve">script. </w:t>
      </w:r>
    </w:p>
    <w:p w:rsidR="00F11093" w:rsidRPr="00F11093" w:rsidRDefault="00F11093" w:rsidP="00F11093">
      <w:pPr>
        <w:pStyle w:val="ListParagraph"/>
        <w:numPr>
          <w:ilvl w:val="0"/>
          <w:numId w:val="21"/>
        </w:numPr>
        <w:spacing w:before="100" w:beforeAutospacing="1" w:after="200" w:line="273" w:lineRule="auto"/>
      </w:pPr>
      <w:r w:rsidRPr="00F11093">
        <w:t xml:space="preserve">Can work under pressure with minimal supervision. </w:t>
      </w:r>
    </w:p>
    <w:p w:rsidR="00DE5605" w:rsidRDefault="00DE5605" w:rsidP="00DE5605"/>
    <w:p w:rsidR="00DE5605" w:rsidRDefault="00DE5605" w:rsidP="00DE5605">
      <w:pPr>
        <w:pStyle w:val="Heading1"/>
      </w:pPr>
      <w:r>
        <w:lastRenderedPageBreak/>
        <w:t>CAREER OBJECTIVE</w:t>
      </w:r>
    </w:p>
    <w:p w:rsidR="00DE5605" w:rsidRDefault="00234CE9" w:rsidP="00DE5605">
      <w:r>
        <w:t>To combine my software engineering expertise with strong customer support skills in delivering innovative, user-friendly solutions while ensuring exceptional client satisfaction. I aim to bridge the gap between technical development and customer needs by troubleshooting effectively, communicating clearly, and creating impactful digital solutions that drive organizational growth.</w:t>
      </w:r>
    </w:p>
    <w:p w:rsidR="00DE5605" w:rsidRDefault="00DE5605" w:rsidP="00DE5605"/>
    <w:sdt>
      <w:sdtPr>
        <w:alias w:val="Experience:"/>
        <w:tag w:val="Experience:"/>
        <w:id w:val="1494989950"/>
        <w:placeholder>
          <w:docPart w:val="0D71793D4B544BFEAA72076B6E34618B"/>
        </w:placeholder>
        <w:temporary/>
        <w:showingPlcHdr/>
        <w15:appearance w15:val="hidden"/>
      </w:sdtPr>
      <w:sdtEndPr/>
      <w:sdtContent>
        <w:p w:rsidR="00394A6D" w:rsidRDefault="007D00B3">
          <w:pPr>
            <w:pStyle w:val="Heading1"/>
          </w:pPr>
          <w:r>
            <w:t>Experience</w:t>
          </w:r>
        </w:p>
      </w:sdtContent>
    </w:sdt>
    <w:p w:rsidR="00540E16" w:rsidRDefault="00540E16" w:rsidP="00540E16">
      <w:pPr>
        <w:pStyle w:val="Heading2"/>
      </w:pPr>
      <w:r>
        <w:t>CALL CENTER AGENT</w:t>
      </w:r>
      <w:r w:rsidR="007D00B3">
        <w:t> | </w:t>
      </w:r>
      <w:r>
        <w:t>CCI-KENYA</w:t>
      </w:r>
      <w:r w:rsidR="007D00B3">
        <w:t> | </w:t>
      </w:r>
      <w:r w:rsidR="00234CE9">
        <w:t>may</w:t>
      </w:r>
      <w:r>
        <w:t xml:space="preserve"> 2023</w:t>
      </w:r>
      <w:r w:rsidR="0077621B">
        <w:t xml:space="preserve"> </w:t>
      </w:r>
      <w:r>
        <w:t>–</w:t>
      </w:r>
      <w:r w:rsidR="0077621B">
        <w:t xml:space="preserve"> </w:t>
      </w:r>
      <w:r w:rsidR="00234CE9">
        <w:t>november 2023</w:t>
      </w:r>
    </w:p>
    <w:p w:rsidR="00D412F8" w:rsidRDefault="00D412F8" w:rsidP="00D412F8">
      <w:pPr>
        <w:pStyle w:val="ListParagraph"/>
        <w:numPr>
          <w:ilvl w:val="0"/>
          <w:numId w:val="27"/>
        </w:numPr>
      </w:pPr>
      <w:r>
        <w:t xml:space="preserve"> Managed inbound and outbound customer calls, ensuring time</w:t>
      </w:r>
      <w:r>
        <w:t>ly and professional assistance</w:t>
      </w:r>
    </w:p>
    <w:p w:rsidR="00D412F8" w:rsidRDefault="00D412F8" w:rsidP="00D412F8">
      <w:pPr>
        <w:pStyle w:val="ListParagraph"/>
        <w:numPr>
          <w:ilvl w:val="0"/>
          <w:numId w:val="27"/>
        </w:numPr>
      </w:pPr>
      <w:r>
        <w:t xml:space="preserve"> Provided product information, resolved customer inquiries, and escalated </w:t>
      </w:r>
      <w:r>
        <w:t>complex issues when necessary.</w:t>
      </w:r>
    </w:p>
    <w:p w:rsidR="00D412F8" w:rsidRDefault="00D412F8" w:rsidP="00D412F8">
      <w:pPr>
        <w:pStyle w:val="ListParagraph"/>
        <w:numPr>
          <w:ilvl w:val="0"/>
          <w:numId w:val="27"/>
        </w:numPr>
      </w:pPr>
      <w:r>
        <w:t xml:space="preserve"> Maintained high customer satisfaction scores through effective communication and problem-solving.</w:t>
      </w:r>
    </w:p>
    <w:p w:rsidR="00D412F8" w:rsidRDefault="00D412F8" w:rsidP="00D412F8">
      <w:pPr>
        <w:pStyle w:val="Heading2"/>
        <w:ind w:left="720"/>
      </w:pPr>
    </w:p>
    <w:p w:rsidR="00394A6D" w:rsidRDefault="00540E16">
      <w:pPr>
        <w:pStyle w:val="Heading2"/>
      </w:pPr>
      <w:r>
        <w:t>SALES AND CUSTOMER SERVICE REPRESENTATIVE</w:t>
      </w:r>
      <w:r w:rsidR="007D00B3">
        <w:t> | </w:t>
      </w:r>
      <w:r>
        <w:t>OYE LIMITED</w:t>
      </w:r>
      <w:r w:rsidR="007D00B3">
        <w:t> | </w:t>
      </w:r>
      <w:r>
        <w:t>AUGUST 2024</w:t>
      </w:r>
      <w:r w:rsidR="0077621B">
        <w:t xml:space="preserve"> </w:t>
      </w:r>
      <w:r>
        <w:t>–</w:t>
      </w:r>
      <w:r w:rsidR="0077621B">
        <w:t xml:space="preserve"> </w:t>
      </w:r>
      <w:r>
        <w:t>MARCH 2025</w:t>
      </w:r>
    </w:p>
    <w:p w:rsidR="007F6C51" w:rsidRDefault="00D412F8" w:rsidP="00D412F8">
      <w:pPr>
        <w:pStyle w:val="ListParagraph"/>
        <w:numPr>
          <w:ilvl w:val="0"/>
          <w:numId w:val="28"/>
        </w:numPr>
      </w:pPr>
      <w:r>
        <w:t xml:space="preserve">Promoted and explained insurance packages tailored for </w:t>
      </w:r>
      <w:proofErr w:type="spellStart"/>
      <w:r>
        <w:t>boda</w:t>
      </w:r>
      <w:proofErr w:type="spellEnd"/>
      <w:r>
        <w:t xml:space="preserve"> </w:t>
      </w:r>
      <w:proofErr w:type="spellStart"/>
      <w:r>
        <w:t>boda</w:t>
      </w:r>
      <w:proofErr w:type="spellEnd"/>
      <w:r>
        <w:t xml:space="preserve"> rider</w:t>
      </w:r>
      <w:r w:rsidR="007F6C51">
        <w:t>s at partner petrol stations.</w:t>
      </w:r>
    </w:p>
    <w:p w:rsidR="007F6C51" w:rsidRDefault="00D412F8" w:rsidP="00D412F8">
      <w:pPr>
        <w:pStyle w:val="ListParagraph"/>
        <w:numPr>
          <w:ilvl w:val="0"/>
          <w:numId w:val="28"/>
        </w:numPr>
      </w:pPr>
      <w:r>
        <w:t>Registered eligible customers for free personal accident cover upon reac</w:t>
      </w:r>
      <w:r w:rsidR="007F6C51">
        <w:t>hing fuel consumption targets.</w:t>
      </w:r>
    </w:p>
    <w:p w:rsidR="00540E16" w:rsidRDefault="00D412F8" w:rsidP="007F6C51">
      <w:pPr>
        <w:pStyle w:val="ListParagraph"/>
        <w:numPr>
          <w:ilvl w:val="0"/>
          <w:numId w:val="28"/>
        </w:numPr>
      </w:pPr>
      <w:r>
        <w:t xml:space="preserve"> Built strong client relationships and increased participation rates through persuasive communication and trust-building.</w:t>
      </w:r>
    </w:p>
    <w:p w:rsidR="00540E16" w:rsidRDefault="00234CE9" w:rsidP="00540E16">
      <w:pPr>
        <w:pStyle w:val="Heading2"/>
      </w:pPr>
      <w:r>
        <w:t>IT ATTACHMENT TRAINEE | NAIROBI CITY COUNTY</w:t>
      </w:r>
      <w:r w:rsidR="00540E16">
        <w:t> | </w:t>
      </w:r>
      <w:r>
        <w:t>AUGUST 2023</w:t>
      </w:r>
      <w:r w:rsidR="00540E16">
        <w:t xml:space="preserve"> – </w:t>
      </w:r>
      <w:r>
        <w:t xml:space="preserve">NOVEMBER </w:t>
      </w:r>
      <w:r w:rsidR="00540E16">
        <w:t>2023</w:t>
      </w:r>
    </w:p>
    <w:p w:rsidR="00D412F8" w:rsidRDefault="00D412F8" w:rsidP="00D412F8">
      <w:pPr>
        <w:pStyle w:val="ListParagraph"/>
        <w:numPr>
          <w:ilvl w:val="0"/>
          <w:numId w:val="26"/>
        </w:numPr>
      </w:pPr>
      <w:r>
        <w:t>Assisted in troubleshooting and resolving hardware, software, and network issues for staff.</w:t>
      </w:r>
    </w:p>
    <w:p w:rsidR="00D412F8" w:rsidRDefault="00D412F8" w:rsidP="00D412F8">
      <w:pPr>
        <w:pStyle w:val="ListParagraph"/>
        <w:numPr>
          <w:ilvl w:val="0"/>
          <w:numId w:val="26"/>
        </w:numPr>
      </w:pPr>
      <w:r>
        <w:t>Installed and configured computer systems, printers, and related peripherals.</w:t>
      </w:r>
    </w:p>
    <w:p w:rsidR="00D412F8" w:rsidRDefault="00D412F8" w:rsidP="00D412F8">
      <w:pPr>
        <w:pStyle w:val="ListParagraph"/>
        <w:numPr>
          <w:ilvl w:val="0"/>
          <w:numId w:val="26"/>
        </w:numPr>
      </w:pPr>
      <w:r>
        <w:t xml:space="preserve"> Provided basic technical support and guidance to end-users, improving response time and service quality.    </w:t>
      </w:r>
    </w:p>
    <w:p w:rsidR="00D412F8" w:rsidRDefault="00D412F8" w:rsidP="00D412F8">
      <w:pPr>
        <w:pStyle w:val="ListParagraph"/>
        <w:numPr>
          <w:ilvl w:val="0"/>
          <w:numId w:val="26"/>
        </w:numPr>
      </w:pPr>
      <w:r>
        <w:t>Maintained accurate IT inventory records and participated in routine system maintenance.</w:t>
      </w:r>
    </w:p>
    <w:p w:rsidR="00D412F8" w:rsidRDefault="00D412F8" w:rsidP="00D412F8">
      <w:pPr>
        <w:pStyle w:val="ListParagraph"/>
        <w:numPr>
          <w:ilvl w:val="0"/>
          <w:numId w:val="26"/>
        </w:numPr>
      </w:pPr>
      <w:r>
        <w:t>Gaine</w:t>
      </w:r>
      <w:r>
        <w:t>d practical experience in IT helpdesk operations, database management, and system security protocols.</w:t>
      </w:r>
    </w:p>
    <w:p w:rsidR="00540E16" w:rsidRDefault="00540E16" w:rsidP="00D412F8">
      <w:pPr>
        <w:pStyle w:val="ListParagraph"/>
      </w:pPr>
    </w:p>
    <w:p w:rsidR="00DE5605" w:rsidRDefault="00D412F8" w:rsidP="00540E16">
      <w:pPr>
        <w:pStyle w:val="Heading2"/>
      </w:pPr>
      <w:r>
        <w:t>IT ATTACHMENT TRAINEE</w:t>
      </w:r>
      <w:r>
        <w:t xml:space="preserve"> </w:t>
      </w:r>
      <w:r w:rsidR="00540E16">
        <w:t>| </w:t>
      </w:r>
      <w:r>
        <w:t>CHUKA LEVEL 5 HOSPITAL</w:t>
      </w:r>
      <w:r w:rsidR="00540E16">
        <w:t> | </w:t>
      </w:r>
      <w:r>
        <w:t xml:space="preserve">FEB </w:t>
      </w:r>
      <w:r w:rsidR="00540E16">
        <w:t>202</w:t>
      </w:r>
      <w:r>
        <w:t>2</w:t>
      </w:r>
      <w:r w:rsidR="00540E16">
        <w:t xml:space="preserve"> – </w:t>
      </w:r>
      <w:r>
        <w:t xml:space="preserve">APRIL </w:t>
      </w:r>
      <w:r w:rsidR="00540E16">
        <w:t>202</w:t>
      </w:r>
      <w:r w:rsidR="00DE5605">
        <w:t>2</w:t>
      </w:r>
    </w:p>
    <w:p w:rsidR="00D412F8" w:rsidRPr="00D412F8" w:rsidRDefault="00D412F8" w:rsidP="00D412F8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auto"/>
          <w:lang w:eastAsia="en-US"/>
        </w:rPr>
      </w:pPr>
      <w:r w:rsidRPr="00D412F8">
        <w:rPr>
          <w:rFonts w:eastAsia="Times New Roman" w:cs="Times New Roman"/>
          <w:color w:val="auto"/>
          <w:lang w:eastAsia="en-US"/>
        </w:rPr>
        <w:t>Supported hospital IT systems, ensuring minimal downtime for critical medical services.</w:t>
      </w:r>
    </w:p>
    <w:p w:rsidR="00D412F8" w:rsidRPr="00D412F8" w:rsidRDefault="00D412F8" w:rsidP="00D412F8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auto"/>
          <w:lang w:eastAsia="en-US"/>
        </w:rPr>
      </w:pPr>
      <w:r w:rsidRPr="00D412F8">
        <w:rPr>
          <w:rFonts w:eastAsia="Times New Roman" w:cs="Times New Roman"/>
          <w:color w:val="auto"/>
          <w:lang w:eastAsia="en-US"/>
        </w:rPr>
        <w:t>Assisted in the maintenance of patient records systems and ensured data confidentiality.</w:t>
      </w:r>
    </w:p>
    <w:p w:rsidR="00D412F8" w:rsidRPr="00D412F8" w:rsidRDefault="00D412F8" w:rsidP="00D412F8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auto"/>
          <w:lang w:eastAsia="en-US"/>
        </w:rPr>
      </w:pPr>
      <w:r w:rsidRPr="00D412F8">
        <w:rPr>
          <w:rFonts w:eastAsia="Times New Roman" w:cs="Times New Roman"/>
          <w:color w:val="auto"/>
          <w:lang w:eastAsia="en-US"/>
        </w:rPr>
        <w:t>Helped configure and troubleshoot hospital network and internet connectivity.</w:t>
      </w:r>
    </w:p>
    <w:p w:rsidR="00D412F8" w:rsidRPr="00D412F8" w:rsidRDefault="00D412F8" w:rsidP="00D412F8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auto"/>
          <w:lang w:eastAsia="en-US"/>
        </w:rPr>
      </w:pPr>
      <w:r w:rsidRPr="00D412F8">
        <w:rPr>
          <w:rFonts w:eastAsia="Times New Roman" w:cs="Times New Roman"/>
          <w:color w:val="auto"/>
          <w:lang w:eastAsia="en-US"/>
        </w:rPr>
        <w:t>Provided on-site support for medical staff in operating specialized healthcare software.</w:t>
      </w:r>
    </w:p>
    <w:p w:rsidR="00D412F8" w:rsidRDefault="00D412F8" w:rsidP="00D412F8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auto"/>
          <w:lang w:eastAsia="en-US"/>
        </w:rPr>
      </w:pPr>
      <w:r w:rsidRPr="00D412F8">
        <w:rPr>
          <w:rFonts w:eastAsia="Times New Roman" w:cs="Times New Roman"/>
          <w:color w:val="auto"/>
          <w:lang w:eastAsia="en-US"/>
        </w:rPr>
        <w:t>Developed skills in IT security, data backup procedures, and user support in a high-demand environment.</w:t>
      </w:r>
    </w:p>
    <w:p w:rsidR="007F6C51" w:rsidRPr="007F6C51" w:rsidRDefault="007F6C51" w:rsidP="007F6C51">
      <w:pPr>
        <w:spacing w:before="100" w:beforeAutospacing="1" w:after="100" w:afterAutospacing="1"/>
        <w:ind w:left="360"/>
        <w:rPr>
          <w:rFonts w:eastAsia="Times New Roman" w:cs="Times New Roman"/>
          <w:color w:val="auto"/>
          <w:lang w:eastAsia="en-US"/>
        </w:rPr>
      </w:pPr>
    </w:p>
    <w:p w:rsidR="00DE5605" w:rsidRDefault="00DE5605" w:rsidP="00DE5605"/>
    <w:p w:rsidR="00DE5605" w:rsidRDefault="00DE5605" w:rsidP="00DE5605">
      <w:pPr>
        <w:pStyle w:val="Heading1"/>
        <w:rPr>
          <w:rFonts w:ascii="Cambria" w:eastAsia="MS Mincho" w:hAnsi="Cambria" w:cs="Times New Roman"/>
          <w:color w:val="auto"/>
          <w:sz w:val="22"/>
          <w:szCs w:val="22"/>
        </w:rPr>
      </w:pPr>
      <w:r>
        <w:lastRenderedPageBreak/>
        <w:t>REFERENCES</w:t>
      </w:r>
    </w:p>
    <w:p w:rsidR="00DE5605" w:rsidRDefault="00E73820" w:rsidP="00DE5605">
      <w:r>
        <w:t>MONICA MASILA.</w:t>
      </w:r>
    </w:p>
    <w:p w:rsidR="00DE5605" w:rsidRDefault="00DE5605" w:rsidP="00DE5605">
      <w:r>
        <w:t>Human Capital, CCI Kenya</w:t>
      </w:r>
    </w:p>
    <w:p w:rsidR="00DE5605" w:rsidRDefault="00DE5605" w:rsidP="00DE5605">
      <w:r>
        <w:rPr>
          <w:rFonts w:ascii="Segoe UI Symbol" w:hAnsi="Segoe UI Symbol" w:cs="Segoe UI Symbol"/>
        </w:rPr>
        <w:t>📞</w:t>
      </w:r>
      <w:r>
        <w:t xml:space="preserve"> 0701 070 381</w:t>
      </w:r>
    </w:p>
    <w:p w:rsidR="00DE5605" w:rsidRDefault="00DE5605" w:rsidP="00DE5605"/>
    <w:p w:rsidR="00E73820" w:rsidRDefault="007F6C51" w:rsidP="00E73820">
      <w:r>
        <w:t>DENIS MBAE</w:t>
      </w:r>
      <w:r w:rsidR="00E73820">
        <w:t>.</w:t>
      </w:r>
    </w:p>
    <w:p w:rsidR="00E73820" w:rsidRDefault="007F6C51" w:rsidP="00E73820">
      <w:r>
        <w:t>HUMAN RESOURCE, CCI Kenya</w:t>
      </w:r>
    </w:p>
    <w:p w:rsidR="00E73820" w:rsidRDefault="00E73820" w:rsidP="00E73820">
      <w:r>
        <w:rPr>
          <w:rFonts w:ascii="Segoe UI Symbol" w:hAnsi="Segoe UI Symbol" w:cs="Segoe UI Symbol"/>
        </w:rPr>
        <w:t>📞</w:t>
      </w:r>
      <w:r w:rsidR="007F6C51">
        <w:t xml:space="preserve"> 0724 004 905</w:t>
      </w:r>
    </w:p>
    <w:p w:rsidR="00540E16" w:rsidRDefault="00540E16" w:rsidP="00540E16"/>
    <w:sectPr w:rsidR="00540E16" w:rsidSect="00374627">
      <w:footerReference w:type="default" r:id="rId8"/>
      <w:pgSz w:w="12240" w:h="15840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38C" w:rsidRDefault="00CE738C">
      <w:pPr>
        <w:spacing w:after="0"/>
      </w:pPr>
      <w:r>
        <w:separator/>
      </w:r>
    </w:p>
  </w:endnote>
  <w:endnote w:type="continuationSeparator" w:id="0">
    <w:p w:rsidR="00CE738C" w:rsidRDefault="00CE73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6C5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38C" w:rsidRDefault="00CE738C">
      <w:pPr>
        <w:spacing w:after="0"/>
      </w:pPr>
      <w:r>
        <w:separator/>
      </w:r>
    </w:p>
  </w:footnote>
  <w:footnote w:type="continuationSeparator" w:id="0">
    <w:p w:rsidR="00CE738C" w:rsidRDefault="00CE73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C9CC47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C2237C0"/>
    <w:multiLevelType w:val="hybridMultilevel"/>
    <w:tmpl w:val="06C05BD8"/>
    <w:lvl w:ilvl="0" w:tplc="0DD864B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BD42F5"/>
    <w:multiLevelType w:val="hybridMultilevel"/>
    <w:tmpl w:val="CBDAE82E"/>
    <w:lvl w:ilvl="0" w:tplc="0DD864B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1761CC5"/>
    <w:multiLevelType w:val="hybridMultilevel"/>
    <w:tmpl w:val="DB8C1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4">
    <w:nsid w:val="460C798E"/>
    <w:multiLevelType w:val="multilevel"/>
    <w:tmpl w:val="1B6434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74B2814"/>
    <w:multiLevelType w:val="hybridMultilevel"/>
    <w:tmpl w:val="8C58B34A"/>
    <w:lvl w:ilvl="0" w:tplc="0DD864B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1C7E3D"/>
    <w:multiLevelType w:val="hybridMultilevel"/>
    <w:tmpl w:val="8508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CE0272"/>
    <w:multiLevelType w:val="hybridMultilevel"/>
    <w:tmpl w:val="FC4480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0DB5111"/>
    <w:multiLevelType w:val="multilevel"/>
    <w:tmpl w:val="6EAEA0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E1E2394"/>
    <w:multiLevelType w:val="hybridMultilevel"/>
    <w:tmpl w:val="D0DE8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F082322"/>
    <w:multiLevelType w:val="hybridMultilevel"/>
    <w:tmpl w:val="2ADCB93A"/>
    <w:lvl w:ilvl="0" w:tplc="2E561C6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5"/>
  </w:num>
  <w:num w:numId="2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1"/>
  </w:num>
  <w:num w:numId="23">
    <w:abstractNumId w:val="16"/>
  </w:num>
  <w:num w:numId="24">
    <w:abstractNumId w:val="10"/>
  </w:num>
  <w:num w:numId="25">
    <w:abstractNumId w:val="21"/>
  </w:num>
  <w:num w:numId="26">
    <w:abstractNumId w:val="20"/>
  </w:num>
  <w:num w:numId="27">
    <w:abstractNumId w:val="17"/>
  </w:num>
  <w:num w:numId="28">
    <w:abstractNumId w:val="12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E16"/>
    <w:rsid w:val="0004448D"/>
    <w:rsid w:val="00234CE9"/>
    <w:rsid w:val="00374627"/>
    <w:rsid w:val="00394A6D"/>
    <w:rsid w:val="003F19B9"/>
    <w:rsid w:val="004476A1"/>
    <w:rsid w:val="005114E7"/>
    <w:rsid w:val="00540E16"/>
    <w:rsid w:val="005E5E55"/>
    <w:rsid w:val="00616068"/>
    <w:rsid w:val="006E401C"/>
    <w:rsid w:val="0077621B"/>
    <w:rsid w:val="007963CE"/>
    <w:rsid w:val="007D00B3"/>
    <w:rsid w:val="007F6C51"/>
    <w:rsid w:val="008916B6"/>
    <w:rsid w:val="008E10EB"/>
    <w:rsid w:val="009763C8"/>
    <w:rsid w:val="00984D93"/>
    <w:rsid w:val="00A8131A"/>
    <w:rsid w:val="00B769EE"/>
    <w:rsid w:val="00B93002"/>
    <w:rsid w:val="00C135AB"/>
    <w:rsid w:val="00C57E43"/>
    <w:rsid w:val="00C72B59"/>
    <w:rsid w:val="00CC75DB"/>
    <w:rsid w:val="00CE738C"/>
    <w:rsid w:val="00D33143"/>
    <w:rsid w:val="00D412F8"/>
    <w:rsid w:val="00D56207"/>
    <w:rsid w:val="00D765AF"/>
    <w:rsid w:val="00DD4208"/>
    <w:rsid w:val="00DE5605"/>
    <w:rsid w:val="00E73820"/>
    <w:rsid w:val="00EA2B92"/>
    <w:rsid w:val="00F1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FB61D33-F343-408E-8126-5AACB043D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99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141414" w:themeColor="accent1"/>
        <w:bottom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B2B2B2" w:themeColor="accent2"/>
        <w:bottom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969696" w:themeColor="accent3"/>
        <w:bottom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808080" w:themeColor="accent4"/>
        <w:bottom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5F5F5F" w:themeColor="accent5"/>
        <w:bottom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4D4D4D" w:themeColor="accent6"/>
        <w:bottom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1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vinndete4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NN%20DETE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C401B8761054D849FE280650DD25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84010-6D87-41A6-BD8D-D7E1BA8D72F2}"/>
      </w:docPartPr>
      <w:docPartBody>
        <w:p w:rsidR="008C66E8" w:rsidRDefault="008654A0">
          <w:pPr>
            <w:pStyle w:val="0C401B8761054D849FE280650DD25AF6"/>
          </w:pPr>
          <w:r>
            <w:t>Education</w:t>
          </w:r>
        </w:p>
      </w:docPartBody>
    </w:docPart>
    <w:docPart>
      <w:docPartPr>
        <w:name w:val="4F2A34A66B2B44D0A408DF9A75135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06433-460E-4D02-B78C-F2F87C420BAF}"/>
      </w:docPartPr>
      <w:docPartBody>
        <w:p w:rsidR="008C66E8" w:rsidRDefault="008654A0">
          <w:pPr>
            <w:pStyle w:val="4F2A34A66B2B44D0A408DF9A751356BF"/>
          </w:pPr>
          <w:r>
            <w:t>Skills &amp; Abilities</w:t>
          </w:r>
        </w:p>
      </w:docPartBody>
    </w:docPart>
    <w:docPart>
      <w:docPartPr>
        <w:name w:val="0D71793D4B544BFEAA72076B6E346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D19E0-7C4C-427F-A04E-072C4C587801}"/>
      </w:docPartPr>
      <w:docPartBody>
        <w:p w:rsidR="008C66E8" w:rsidRDefault="008654A0">
          <w:pPr>
            <w:pStyle w:val="0D71793D4B544BFEAA72076B6E34618B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3D8"/>
    <w:rsid w:val="00691193"/>
    <w:rsid w:val="008654A0"/>
    <w:rsid w:val="008663D8"/>
    <w:rsid w:val="008C66E8"/>
    <w:rsid w:val="00E6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68CC75490D43C6BFB51C057AB84B4D">
    <w:name w:val="E868CC75490D43C6BFB51C057AB84B4D"/>
  </w:style>
  <w:style w:type="paragraph" w:customStyle="1" w:styleId="73C0E6A1FDB046B9B56DB7AF7B383938">
    <w:name w:val="73C0E6A1FDB046B9B56DB7AF7B383938"/>
  </w:style>
  <w:style w:type="paragraph" w:customStyle="1" w:styleId="40A49E524CD34A15B949AD67CF3F6047">
    <w:name w:val="40A49E524CD34A15B949AD67CF3F6047"/>
  </w:style>
  <w:style w:type="paragraph" w:customStyle="1" w:styleId="8B959F159D494E18BF32B9B543128B9D">
    <w:name w:val="8B959F159D494E18BF32B9B543128B9D"/>
  </w:style>
  <w:style w:type="paragraph" w:customStyle="1" w:styleId="A7A971FCEBC84FCF8BB9816E715B0BFB">
    <w:name w:val="A7A971FCEBC84FCF8BB9816E715B0BFB"/>
  </w:style>
  <w:style w:type="paragraph" w:customStyle="1" w:styleId="46E4A3A7732E4F27ADF06862ABBAA86D">
    <w:name w:val="46E4A3A7732E4F27ADF06862ABBAA86D"/>
  </w:style>
  <w:style w:type="paragraph" w:customStyle="1" w:styleId="060EC7AD114E4895AFCE14C15CF527C4">
    <w:name w:val="060EC7AD114E4895AFCE14C15CF527C4"/>
  </w:style>
  <w:style w:type="paragraph" w:customStyle="1" w:styleId="0C401B8761054D849FE280650DD25AF6">
    <w:name w:val="0C401B8761054D849FE280650DD25AF6"/>
  </w:style>
  <w:style w:type="paragraph" w:customStyle="1" w:styleId="562A7DA3B57C464CBBE49B3CE44A7858">
    <w:name w:val="562A7DA3B57C464CBBE49B3CE44A7858"/>
  </w:style>
  <w:style w:type="paragraph" w:customStyle="1" w:styleId="C7EE87EA07C34CE6B92296501CB36347">
    <w:name w:val="C7EE87EA07C34CE6B92296501CB36347"/>
  </w:style>
  <w:style w:type="paragraph" w:customStyle="1" w:styleId="FEA51561CCB04D3F99CF6A72DC3A53C9">
    <w:name w:val="FEA51561CCB04D3F99CF6A72DC3A53C9"/>
  </w:style>
  <w:style w:type="paragraph" w:customStyle="1" w:styleId="17AF3E08DC9D48A3B77252A358BA7B21">
    <w:name w:val="17AF3E08DC9D48A3B77252A358BA7B21"/>
  </w:style>
  <w:style w:type="paragraph" w:customStyle="1" w:styleId="AEEFB50E5A0A4077ABE23F15580F979F">
    <w:name w:val="AEEFB50E5A0A4077ABE23F15580F979F"/>
  </w:style>
  <w:style w:type="paragraph" w:customStyle="1" w:styleId="F6DC2D393F124A96B65C45492B5141B6">
    <w:name w:val="F6DC2D393F124A96B65C45492B5141B6"/>
  </w:style>
  <w:style w:type="paragraph" w:customStyle="1" w:styleId="327E0770651046F4A91C612E4844957B">
    <w:name w:val="327E0770651046F4A91C612E4844957B"/>
  </w:style>
  <w:style w:type="paragraph" w:customStyle="1" w:styleId="34C3AE1797AD4C3CAF8EAD43568E3C7C">
    <w:name w:val="34C3AE1797AD4C3CAF8EAD43568E3C7C"/>
  </w:style>
  <w:style w:type="paragraph" w:customStyle="1" w:styleId="6F4393518E0345BE85A3C3FC015F6241">
    <w:name w:val="6F4393518E0345BE85A3C3FC015F6241"/>
  </w:style>
  <w:style w:type="paragraph" w:customStyle="1" w:styleId="3F901310AD204F2AA7CDC0A9AAD9ACF5">
    <w:name w:val="3F901310AD204F2AA7CDC0A9AAD9ACF5"/>
  </w:style>
  <w:style w:type="paragraph" w:customStyle="1" w:styleId="BE5534EEAE0740DFACC701922EE9F952">
    <w:name w:val="BE5534EEAE0740DFACC701922EE9F952"/>
  </w:style>
  <w:style w:type="paragraph" w:customStyle="1" w:styleId="4F2A34A66B2B44D0A408DF9A751356BF">
    <w:name w:val="4F2A34A66B2B44D0A408DF9A751356BF"/>
  </w:style>
  <w:style w:type="paragraph" w:customStyle="1" w:styleId="DA1A5B229C5143D6932025FEAC98518A">
    <w:name w:val="DA1A5B229C5143D6932025FEAC98518A"/>
  </w:style>
  <w:style w:type="paragraph" w:customStyle="1" w:styleId="1F6DF0D59C454188AC20A20FDDB36B10">
    <w:name w:val="1F6DF0D59C454188AC20A20FDDB36B10"/>
  </w:style>
  <w:style w:type="paragraph" w:customStyle="1" w:styleId="620BB367E3FD47E6AD80DC9949CC08F1">
    <w:name w:val="620BB367E3FD47E6AD80DC9949CC08F1"/>
  </w:style>
  <w:style w:type="paragraph" w:customStyle="1" w:styleId="4674EDC537F74099902C91D60310B927">
    <w:name w:val="4674EDC537F74099902C91D60310B927"/>
  </w:style>
  <w:style w:type="paragraph" w:customStyle="1" w:styleId="4733C4949BA74CB899A51411C8115840">
    <w:name w:val="4733C4949BA74CB899A51411C8115840"/>
  </w:style>
  <w:style w:type="paragraph" w:customStyle="1" w:styleId="4BEB744F866E4BECBD1116043AB2C4A6">
    <w:name w:val="4BEB744F866E4BECBD1116043AB2C4A6"/>
  </w:style>
  <w:style w:type="paragraph" w:customStyle="1" w:styleId="353F6AA7E5614DE0ADBA7FCFF91AC51C">
    <w:name w:val="353F6AA7E5614DE0ADBA7FCFF91AC51C"/>
  </w:style>
  <w:style w:type="paragraph" w:customStyle="1" w:styleId="C522E77B07324019975DD53C38603381">
    <w:name w:val="C522E77B07324019975DD53C38603381"/>
  </w:style>
  <w:style w:type="paragraph" w:customStyle="1" w:styleId="0D71793D4B544BFEAA72076B6E34618B">
    <w:name w:val="0D71793D4B544BFEAA72076B6E34618B"/>
  </w:style>
  <w:style w:type="paragraph" w:customStyle="1" w:styleId="AB099789CBA24ACBBA4987F04FB7EB73">
    <w:name w:val="AB099789CBA24ACBBA4987F04FB7EB73"/>
  </w:style>
  <w:style w:type="paragraph" w:customStyle="1" w:styleId="ECE64A233BA44B45AD171D5B3C46BA94">
    <w:name w:val="ECE64A233BA44B45AD171D5B3C46BA94"/>
  </w:style>
  <w:style w:type="paragraph" w:customStyle="1" w:styleId="0BC9F9DEB8C44486B44FE876D46D9C05">
    <w:name w:val="0BC9F9DEB8C44486B44FE876D46D9C05"/>
  </w:style>
  <w:style w:type="paragraph" w:customStyle="1" w:styleId="3A4F33A434F94580B9B9BA019A5A1962">
    <w:name w:val="3A4F33A434F94580B9B9BA019A5A1962"/>
  </w:style>
  <w:style w:type="paragraph" w:customStyle="1" w:styleId="DE447E0228B0429698548958445C57F4">
    <w:name w:val="DE447E0228B0429698548958445C57F4"/>
  </w:style>
  <w:style w:type="paragraph" w:customStyle="1" w:styleId="F61E34C4754449F3A5022D819854E8DE">
    <w:name w:val="F61E34C4754449F3A5022D819854E8DE"/>
  </w:style>
  <w:style w:type="paragraph" w:customStyle="1" w:styleId="F5257754C5BA44CFA894464400F89215">
    <w:name w:val="F5257754C5BA44CFA894464400F89215"/>
  </w:style>
  <w:style w:type="paragraph" w:customStyle="1" w:styleId="B932E4B2854E42FEAC8F3651FF59ADFF">
    <w:name w:val="B932E4B2854E42FEAC8F3651FF59ADFF"/>
    <w:rsid w:val="008663D8"/>
  </w:style>
  <w:style w:type="paragraph" w:customStyle="1" w:styleId="C3DB648077C541A3ABABC537C55DF520">
    <w:name w:val="C3DB648077C541A3ABABC537C55DF520"/>
    <w:rsid w:val="008663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7</TotalTime>
  <Pages>3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VINN DETE</dc:creator>
  <cp:keywords/>
  <dc:description>KANGODI</dc:description>
  <cp:lastModifiedBy>Microsoft account</cp:lastModifiedBy>
  <cp:revision>2</cp:revision>
  <dcterms:created xsi:type="dcterms:W3CDTF">2025-08-14T12:32:00Z</dcterms:created>
  <dcterms:modified xsi:type="dcterms:W3CDTF">2025-08-14T12:32:00Z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