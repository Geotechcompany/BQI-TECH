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1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2B253B3B579A4914B1FF45ACE953B0DD"/>
        </w:placeholder>
        <w:docPartList>
          <w:docPartGallery w:val="Quick Parts"/>
          <w:docPartCategory w:val=" Resume Name"/>
        </w:docPartList>
      </w:sdtPr>
      <w:sdtEndPr>
        <w:rPr>
          <w:b/>
        </w:rPr>
      </w:sdtEndPr>
      <w:sdtContent>
        <w:tbl>
          <w:tblPr>
            <w:tblW w:w="5172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0180"/>
            <w:gridCol w:w="222"/>
            <w:gridCol w:w="14"/>
          </w:tblGrid>
          <w:tr w:rsidR="00F16E65" w14:paraId="59275386" w14:textId="77777777" w:rsidTr="00FC2137">
            <w:trPr>
              <w:gridAfter w:val="1"/>
              <w:wAfter w:w="7" w:type="pct"/>
              <w:trHeight w:val="710"/>
              <w:jc w:val="center"/>
            </w:trPr>
            <w:tc>
              <w:tcPr>
                <w:tcW w:w="4887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vAlign w:val="center"/>
              </w:tcPr>
              <w:p w14:paraId="7BFF9817" w14:textId="77777777" w:rsidR="00F16E65" w:rsidRDefault="00000000">
                <w:pPr>
                  <w:pStyle w:val="PersonalName"/>
                  <w:jc w:val="center"/>
                </w:pPr>
                <w:sdt>
                  <w:sdtPr>
                    <w:rPr>
                      <w:bCs/>
                    </w:rPr>
                    <w:alias w:val="Author"/>
                    <w:id w:val="-747420753"/>
                    <w:placeholder>
                      <w:docPart w:val="9319DF7FBCEA4C70B0D550E11FD99D04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Content>
                    <w:r w:rsidR="00B52813" w:rsidRPr="00B52813">
                      <w:rPr>
                        <w:bCs/>
                      </w:rPr>
                      <w:t>evanson njuguna wangui</w:t>
                    </w:r>
                  </w:sdtContent>
                </w:sdt>
              </w:p>
            </w:tc>
            <w:tc>
              <w:tcPr>
                <w:tcW w:w="107" w:type="pct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tcMar>
                  <w:left w:w="158" w:type="dxa"/>
                  <w:right w:w="0" w:type="dxa"/>
                </w:tcMar>
                <w:vAlign w:val="center"/>
              </w:tcPr>
              <w:p w14:paraId="177AB2BA" w14:textId="77777777" w:rsidR="00F16E65" w:rsidRDefault="00F16E65">
                <w:pPr>
                  <w:pStyle w:val="NoSpacing"/>
                  <w:ind w:left="71" w:hanging="71"/>
                  <w:jc w:val="right"/>
                </w:pPr>
              </w:p>
            </w:tc>
          </w:tr>
          <w:tr w:rsidR="00F16E65" w14:paraId="79F4C9A9" w14:textId="77777777" w:rsidTr="00FC2137">
            <w:trPr>
              <w:trHeight w:val="20"/>
              <w:jc w:val="center"/>
            </w:trPr>
            <w:tc>
              <w:tcPr>
                <w:tcW w:w="4887" w:type="pct"/>
                <w:tcBorders>
                  <w:top w:val="nil"/>
                  <w:left w:val="single" w:sz="4" w:space="0" w:color="6B7C71" w:themeColor="accent1" w:themeShade="BF"/>
                  <w:bottom w:val="single" w:sz="4" w:space="0" w:color="6B7C71" w:themeColor="accent1" w:themeShade="BF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14:paraId="54BC203C" w14:textId="77777777" w:rsidR="00F16E65" w:rsidRDefault="00000000" w:rsidP="00B52813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18"/>
                      <w:szCs w:val="18"/>
                    </w:rPr>
                    <w:alias w:val="Address"/>
                    <w:id w:val="-741638233"/>
                    <w:placeholder>
                      <w:docPart w:val="174BDBADA3574EE0961947F0742CC907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Content>
                    <w:r w:rsidR="00B52813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>nakuru 20100</w:t>
                    </w:r>
                  </w:sdtContent>
                </w:sdt>
              </w:p>
            </w:tc>
            <w:tc>
              <w:tcPr>
                <w:tcW w:w="113" w:type="pct"/>
                <w:gridSpan w:val="2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</w:tcPr>
              <w:p w14:paraId="502D6E7E" w14:textId="77777777" w:rsidR="00F16E65" w:rsidRDefault="00F16E65">
                <w:pPr>
                  <w:pStyle w:val="NoSpacing"/>
                </w:pPr>
              </w:p>
            </w:tc>
          </w:tr>
          <w:tr w:rsidR="00F16E65" w14:paraId="45D1CCA0" w14:textId="77777777" w:rsidTr="00FC2137">
            <w:trPr>
              <w:trHeight w:val="80"/>
              <w:jc w:val="center"/>
            </w:trPr>
            <w:tc>
              <w:tcPr>
                <w:tcW w:w="4887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vAlign w:val="center"/>
              </w:tcPr>
              <w:p w14:paraId="3EE95C32" w14:textId="77777777" w:rsidR="00F16E65" w:rsidRDefault="00000000" w:rsidP="00B52813">
                <w:pPr>
                  <w:pStyle w:val="NoSpacing"/>
                  <w:jc w:val="center"/>
                  <w:rPr>
                    <w:caps/>
                    <w:color w:val="93A299" w:themeColor="accent1"/>
                    <w:sz w:val="18"/>
                    <w:szCs w:val="18"/>
                  </w:rPr>
                </w:pPr>
                <w:sdt>
                  <w:sdtPr>
                    <w:rPr>
                      <w:b/>
                      <w:color w:val="93A299" w:themeColor="accent1"/>
                      <w:sz w:val="18"/>
                      <w:szCs w:val="18"/>
                    </w:rPr>
                    <w:alias w:val="Phone"/>
                    <w:id w:val="-1808010215"/>
                    <w:placeholder>
                      <w:docPart w:val="EB0C539B2EFD455EA35486306B6121F3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Content>
                    <w:r w:rsidR="00B52813" w:rsidRPr="00B52813">
                      <w:rPr>
                        <w:b/>
                        <w:color w:val="93A299" w:themeColor="accent1"/>
                        <w:sz w:val="18"/>
                        <w:szCs w:val="18"/>
                      </w:rPr>
                      <w:t>+254721280448</w:t>
                    </w:r>
                  </w:sdtContent>
                </w:sdt>
                <w:r w:rsidR="00C70EA2">
                  <w:rPr>
                    <w:color w:val="93A299" w:themeColor="accent1"/>
                    <w:sz w:val="18"/>
                    <w:szCs w:val="18"/>
                  </w:rPr>
                  <w:t xml:space="preserve">  ▪  </w:t>
                </w:r>
                <w:r w:rsidR="00C70EA2">
                  <w:rPr>
                    <w:rFonts w:eastAsiaTheme="minorEastAsia"/>
                    <w:color w:val="93A299" w:themeColor="accent1"/>
                    <w:sz w:val="18"/>
                    <w:szCs w:val="18"/>
                  </w:rPr>
                  <w:t xml:space="preserve"> </w:t>
                </w:r>
                <w:sdt>
                  <w:sdtPr>
                    <w:rPr>
                      <w:b/>
                      <w:color w:val="93A299" w:themeColor="accent1"/>
                      <w:sz w:val="18"/>
                      <w:szCs w:val="18"/>
                    </w:rPr>
                    <w:alias w:val="E-mail Address"/>
                    <w:id w:val="-725216357"/>
                    <w:placeholder>
                      <w:docPart w:val="9F47165CCA23417FAA3D8F442AC9EB25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Content>
                    <w:r w:rsidR="00B52813" w:rsidRPr="00B52813">
                      <w:rPr>
                        <w:b/>
                        <w:color w:val="93A299" w:themeColor="accent1"/>
                        <w:sz w:val="18"/>
                        <w:szCs w:val="18"/>
                      </w:rPr>
                      <w:t>EVANSONNJUGUNAW@GMAIL.COM</w:t>
                    </w:r>
                  </w:sdtContent>
                </w:sdt>
                <w:r w:rsidR="00C70EA2">
                  <w:rPr>
                    <w:color w:val="93A299" w:themeColor="accent1"/>
                    <w:sz w:val="18"/>
                    <w:szCs w:val="18"/>
                  </w:rPr>
                  <w:t xml:space="preserve">   ▪  </w:t>
                </w:r>
                <w:r w:rsidR="00C70EA2">
                  <w:rPr>
                    <w:rFonts w:eastAsiaTheme="minorEastAsia"/>
                    <w:color w:val="93A299" w:themeColor="accent1"/>
                    <w:sz w:val="18"/>
                    <w:szCs w:val="18"/>
                  </w:rPr>
                  <w:t xml:space="preserve"> </w:t>
                </w:r>
              </w:p>
            </w:tc>
            <w:tc>
              <w:tcPr>
                <w:tcW w:w="113" w:type="pct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982B120" w14:textId="77777777" w:rsidR="00F16E65" w:rsidRDefault="00F16E65">
                <w:pPr>
                  <w:pStyle w:val="NoSpacing"/>
                </w:pPr>
              </w:p>
            </w:tc>
          </w:tr>
        </w:tbl>
        <w:p w14:paraId="1CA3F237" w14:textId="77777777" w:rsidR="00F16E65" w:rsidRDefault="00000000">
          <w:pPr>
            <w:rPr>
              <w:b/>
              <w:bCs/>
            </w:rPr>
          </w:pPr>
        </w:p>
      </w:sdtContent>
    </w:sdt>
    <w:p w14:paraId="588FE485" w14:textId="77777777" w:rsidR="00F16E65" w:rsidRDefault="00C70EA2">
      <w:pPr>
        <w:pStyle w:val="SectionHeading"/>
      </w:pPr>
      <w:r>
        <w:t>Objectives</w:t>
      </w:r>
    </w:p>
    <w:p w14:paraId="233EB988" w14:textId="77777777" w:rsidR="0025743D" w:rsidRDefault="0025743D" w:rsidP="0025743D">
      <w:pPr>
        <w:pStyle w:val="NoSpacing"/>
        <w:rPr>
          <w:bdr w:val="single" w:sz="2" w:space="0" w:color="auto" w:frame="1"/>
        </w:rPr>
      </w:pPr>
      <w:r w:rsidRPr="00A37715">
        <w:rPr>
          <w:sz w:val="22"/>
          <w:bdr w:val="single" w:sz="2" w:space="0" w:color="auto" w:frame="1"/>
        </w:rPr>
        <w:t xml:space="preserve">To carve a niche in the corporate world by contributing my best to achieve excellent results, </w:t>
      </w:r>
      <w:r w:rsidRPr="00050435">
        <w:rPr>
          <w:bdr w:val="single" w:sz="2" w:space="0" w:color="auto" w:frame="1"/>
        </w:rPr>
        <w:t xml:space="preserve">enhance and expand my skills and knowledge and prove to be an asset to the </w:t>
      </w:r>
      <w:r w:rsidR="00A37715" w:rsidRPr="00050435">
        <w:rPr>
          <w:bdr w:val="single" w:sz="2" w:space="0" w:color="auto" w:frame="1"/>
        </w:rPr>
        <w:t>organization</w:t>
      </w:r>
      <w:r w:rsidRPr="00050435">
        <w:rPr>
          <w:bdr w:val="single" w:sz="2" w:space="0" w:color="auto" w:frame="1"/>
        </w:rPr>
        <w:t>.</w:t>
      </w:r>
    </w:p>
    <w:p w14:paraId="38604982" w14:textId="77777777" w:rsidR="0025743D" w:rsidRDefault="0025743D" w:rsidP="0025743D">
      <w:pPr>
        <w:rPr>
          <w:b/>
        </w:rPr>
      </w:pPr>
    </w:p>
    <w:p w14:paraId="60F0D56B" w14:textId="77777777" w:rsidR="00F16E65" w:rsidRPr="0025743D" w:rsidRDefault="00C70EA2" w:rsidP="0025743D">
      <w:pPr>
        <w:rPr>
          <w:b/>
        </w:rPr>
      </w:pPr>
      <w:r w:rsidRPr="0025743D">
        <w:rPr>
          <w:b/>
        </w:rPr>
        <w:t>Experience</w:t>
      </w:r>
    </w:p>
    <w:p w14:paraId="123857DE" w14:textId="77777777" w:rsidR="00FC2137" w:rsidRPr="00C02CFD" w:rsidRDefault="00B52813" w:rsidP="00FC2137">
      <w:pPr>
        <w:pStyle w:val="NoSpacing"/>
        <w:rPr>
          <w:b/>
          <w:bCs/>
        </w:rPr>
      </w:pPr>
      <w:r w:rsidRPr="00C02CFD">
        <w:rPr>
          <w:b/>
          <w:bCs/>
        </w:rPr>
        <w:t>ICT TECHNICIAN</w:t>
      </w:r>
    </w:p>
    <w:p w14:paraId="168FAC01" w14:textId="77777777" w:rsidR="00F16E65" w:rsidRDefault="00FC2137" w:rsidP="00FC2137">
      <w:pPr>
        <w:pStyle w:val="NoSpacing"/>
        <w:rPr>
          <w:vanish/>
          <w:specVanish/>
        </w:rPr>
      </w:pPr>
      <w:r>
        <w:t>From</w:t>
      </w:r>
      <w:r w:rsidR="00B52813">
        <w:t xml:space="preserve"> </w:t>
      </w:r>
    </w:p>
    <w:p w14:paraId="20C6595D" w14:textId="77777777" w:rsidR="00F16E65" w:rsidRDefault="00C70EA2">
      <w:pPr>
        <w:pStyle w:val="NoSpacing"/>
      </w:pPr>
      <w:r>
        <w:rPr>
          <w:rFonts w:asciiTheme="majorHAnsi" w:eastAsiaTheme="majorEastAsia" w:hAnsiTheme="majorHAnsi" w:cstheme="majorBidi"/>
          <w:spacing w:val="24"/>
        </w:rPr>
        <w:t xml:space="preserve"> </w:t>
      </w:r>
      <w:r w:rsidR="00B52813">
        <w:t>10</w:t>
      </w:r>
      <w:r w:rsidR="00B52813" w:rsidRPr="00B52813">
        <w:rPr>
          <w:vertAlign w:val="superscript"/>
        </w:rPr>
        <w:t>th</w:t>
      </w:r>
      <w:r w:rsidR="00B52813">
        <w:t xml:space="preserve"> January 2023</w:t>
      </w:r>
      <w:r>
        <w:t xml:space="preserve"> </w:t>
      </w:r>
      <w:r w:rsidR="00B52813">
        <w:t>–</w:t>
      </w:r>
      <w:r>
        <w:t xml:space="preserve"> </w:t>
      </w:r>
      <w:r w:rsidR="00FC2137">
        <w:t xml:space="preserve">To </w:t>
      </w:r>
      <w:r w:rsidR="00B52813">
        <w:t>31</w:t>
      </w:r>
      <w:r w:rsidR="00B52813" w:rsidRPr="00B52813">
        <w:rPr>
          <w:vertAlign w:val="superscript"/>
        </w:rPr>
        <w:t>st</w:t>
      </w:r>
      <w:r w:rsidR="00B52813">
        <w:t xml:space="preserve"> March 2023</w:t>
      </w:r>
    </w:p>
    <w:p w14:paraId="745F04B2" w14:textId="6533954E" w:rsidR="0025743D" w:rsidRPr="00764162" w:rsidRDefault="00665AB3" w:rsidP="00B52813">
      <w:pPr>
        <w:spacing w:line="264" w:lineRule="auto"/>
        <w:rPr>
          <w:color w:val="564B3C" w:themeColor="text2"/>
          <w:szCs w:val="21"/>
        </w:rPr>
      </w:pPr>
      <w:r w:rsidRPr="00764162">
        <w:rPr>
          <w:color w:val="564B3C" w:themeColor="text2"/>
          <w:szCs w:val="21"/>
        </w:rPr>
        <w:t xml:space="preserve">KENYA INDUSTRIAL TRAINING </w:t>
      </w:r>
    </w:p>
    <w:p w14:paraId="7C441E8A" w14:textId="77777777" w:rsidR="00F16E65" w:rsidRDefault="00B52813" w:rsidP="00B52813">
      <w:pPr>
        <w:spacing w:line="264" w:lineRule="auto"/>
        <w:rPr>
          <w:color w:val="564B3C" w:themeColor="text2"/>
        </w:rPr>
      </w:pPr>
      <w:r>
        <w:rPr>
          <w:rFonts w:asciiTheme="majorHAnsi" w:eastAsiaTheme="majorEastAsia" w:hAnsiTheme="majorHAnsi" w:cstheme="majorBidi"/>
          <w:color w:val="564B3C" w:themeColor="text2"/>
          <w:spacing w:val="24"/>
        </w:rPr>
        <w:t>P.O Box 280-20100</w:t>
      </w:r>
    </w:p>
    <w:p w14:paraId="5C549A54" w14:textId="77777777" w:rsidR="00B52813" w:rsidRPr="00750E36" w:rsidRDefault="00B52813" w:rsidP="00B52813">
      <w:pPr>
        <w:spacing w:line="264" w:lineRule="auto"/>
        <w:rPr>
          <w:b/>
          <w:bCs/>
          <w:color w:val="564B3C" w:themeColor="text2"/>
        </w:rPr>
      </w:pPr>
      <w:r w:rsidRPr="00750E36">
        <w:rPr>
          <w:b/>
          <w:bCs/>
          <w:color w:val="564B3C" w:themeColor="text2"/>
        </w:rPr>
        <w:t>RESPONSIBILITIES</w:t>
      </w:r>
    </w:p>
    <w:p w14:paraId="34B16EA5" w14:textId="77777777" w:rsidR="00B52813" w:rsidRDefault="00B52813" w:rsidP="00B52813">
      <w:pPr>
        <w:pStyle w:val="ListParagraph"/>
        <w:numPr>
          <w:ilvl w:val="0"/>
          <w:numId w:val="9"/>
        </w:numPr>
        <w:spacing w:line="264" w:lineRule="auto"/>
      </w:pPr>
      <w:r>
        <w:t>Computer maintenance and repair</w:t>
      </w:r>
    </w:p>
    <w:p w14:paraId="15EE7986" w14:textId="77777777" w:rsidR="00B52813" w:rsidRDefault="00B52813" w:rsidP="00B52813">
      <w:pPr>
        <w:pStyle w:val="ListParagraph"/>
        <w:numPr>
          <w:ilvl w:val="0"/>
          <w:numId w:val="9"/>
        </w:numPr>
        <w:spacing w:line="264" w:lineRule="auto"/>
      </w:pPr>
      <w:r>
        <w:t>Software installing and upgrades</w:t>
      </w:r>
    </w:p>
    <w:p w14:paraId="78B8CB63" w14:textId="77777777" w:rsidR="00B52813" w:rsidRDefault="00B52813" w:rsidP="00B52813">
      <w:pPr>
        <w:pStyle w:val="ListParagraph"/>
        <w:numPr>
          <w:ilvl w:val="0"/>
          <w:numId w:val="9"/>
        </w:numPr>
        <w:spacing w:line="264" w:lineRule="auto"/>
      </w:pPr>
      <w:r>
        <w:t>Data wiping and recovery</w:t>
      </w:r>
    </w:p>
    <w:p w14:paraId="645FA0A1" w14:textId="77777777" w:rsidR="00B52813" w:rsidRDefault="00B52813" w:rsidP="00B52813">
      <w:pPr>
        <w:pStyle w:val="ListParagraph"/>
        <w:numPr>
          <w:ilvl w:val="0"/>
          <w:numId w:val="9"/>
        </w:numPr>
        <w:spacing w:line="264" w:lineRule="auto"/>
      </w:pPr>
      <w:r>
        <w:t>Physical cleaning of computer and accessories</w:t>
      </w:r>
    </w:p>
    <w:p w14:paraId="43A23082" w14:textId="77777777" w:rsidR="00B52813" w:rsidRDefault="00B52813" w:rsidP="00B52813">
      <w:pPr>
        <w:pStyle w:val="ListParagraph"/>
        <w:numPr>
          <w:ilvl w:val="0"/>
          <w:numId w:val="9"/>
        </w:numPr>
        <w:spacing w:line="264" w:lineRule="auto"/>
      </w:pPr>
      <w:r>
        <w:t>Scrapping of obsolete computers</w:t>
      </w:r>
    </w:p>
    <w:p w14:paraId="402BB3E8" w14:textId="77777777" w:rsidR="00B52813" w:rsidRDefault="00BF2451" w:rsidP="00B52813">
      <w:pPr>
        <w:pStyle w:val="ListParagraph"/>
        <w:numPr>
          <w:ilvl w:val="0"/>
          <w:numId w:val="9"/>
        </w:numPr>
        <w:spacing w:line="264" w:lineRule="auto"/>
      </w:pPr>
      <w:r>
        <w:t>Cleaning and arrangement of the workshop</w:t>
      </w:r>
    </w:p>
    <w:p w14:paraId="67A1AC76" w14:textId="77777777" w:rsidR="00BF2451" w:rsidRDefault="00BF2451" w:rsidP="00B52813">
      <w:pPr>
        <w:pStyle w:val="ListParagraph"/>
        <w:numPr>
          <w:ilvl w:val="0"/>
          <w:numId w:val="9"/>
        </w:numPr>
        <w:spacing w:line="264" w:lineRule="auto"/>
      </w:pPr>
      <w:r>
        <w:t>Network administration and configuration</w:t>
      </w:r>
    </w:p>
    <w:p w14:paraId="40621B43" w14:textId="77777777" w:rsidR="00BF2451" w:rsidRPr="00B52813" w:rsidRDefault="00BF2451" w:rsidP="00BF2451">
      <w:pPr>
        <w:pStyle w:val="ListParagraph"/>
        <w:numPr>
          <w:ilvl w:val="0"/>
          <w:numId w:val="9"/>
        </w:numPr>
        <w:spacing w:line="264" w:lineRule="auto"/>
      </w:pPr>
      <w:r>
        <w:t>Record keeping of computers and maintenance schedules</w:t>
      </w:r>
    </w:p>
    <w:p w14:paraId="0EBC9E81" w14:textId="77777777" w:rsidR="00F16E65" w:rsidRDefault="00C70EA2">
      <w:pPr>
        <w:pStyle w:val="SectionHeading"/>
      </w:pPr>
      <w:r>
        <w:t>Skills</w:t>
      </w:r>
    </w:p>
    <w:p w14:paraId="75196113" w14:textId="77777777" w:rsidR="00F16E65" w:rsidRDefault="00BF2451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Repair of computers</w:t>
      </w:r>
    </w:p>
    <w:p w14:paraId="69AE082A" w14:textId="1950CFD4" w:rsidR="00BF2451" w:rsidRDefault="00BF2451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Maintenance of computer hardware</w:t>
      </w:r>
    </w:p>
    <w:p w14:paraId="4C41BB87" w14:textId="5CCE9088" w:rsidR="009F46CB" w:rsidRDefault="009F46CB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Teaching </w:t>
      </w:r>
    </w:p>
    <w:p w14:paraId="3E70C4A7" w14:textId="716BC4AF" w:rsidR="00C02CFD" w:rsidRDefault="00C02CFD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Data entry </w:t>
      </w:r>
    </w:p>
    <w:p w14:paraId="547C339C" w14:textId="77777777" w:rsidR="00BF2451" w:rsidRDefault="00BF2451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Installations of computer software</w:t>
      </w:r>
      <w:r w:rsidR="00A37715">
        <w:rPr>
          <w:color w:val="40382D" w:themeColor="text2" w:themeShade="BF"/>
        </w:rPr>
        <w:t xml:space="preserve"> </w:t>
      </w:r>
      <w:r>
        <w:rPr>
          <w:color w:val="40382D" w:themeColor="text2" w:themeShade="BF"/>
        </w:rPr>
        <w:t xml:space="preserve">and upgrades </w:t>
      </w:r>
    </w:p>
    <w:p w14:paraId="3BD4C748" w14:textId="4EF8CC48" w:rsidR="00A37715" w:rsidRDefault="00A37715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Assistance and support</w:t>
      </w:r>
    </w:p>
    <w:p w14:paraId="0184A422" w14:textId="7B4EEE9B" w:rsidR="0042373B" w:rsidRDefault="0069418C">
      <w:pPr>
        <w:numPr>
          <w:ilvl w:val="0"/>
          <w:numId w:val="6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Proficient in </w:t>
      </w:r>
      <w:r w:rsidR="0042373B">
        <w:rPr>
          <w:color w:val="40382D" w:themeColor="text2" w:themeShade="BF"/>
        </w:rPr>
        <w:t>Microsoft suite</w:t>
      </w:r>
      <w:r>
        <w:rPr>
          <w:color w:val="40382D" w:themeColor="text2" w:themeShade="BF"/>
        </w:rPr>
        <w:t xml:space="preserve"> </w:t>
      </w:r>
      <w:r w:rsidR="0042373B">
        <w:rPr>
          <w:color w:val="40382D" w:themeColor="text2" w:themeShade="BF"/>
        </w:rPr>
        <w:t>(word, excel, PowerPoint, database, outlook)</w:t>
      </w:r>
    </w:p>
    <w:p w14:paraId="39C1D666" w14:textId="5C4AE4A4" w:rsidR="00750E36" w:rsidRDefault="00750E36" w:rsidP="00750E36">
      <w:pPr>
        <w:spacing w:line="264" w:lineRule="auto"/>
        <w:contextualSpacing/>
        <w:rPr>
          <w:color w:val="40382D" w:themeColor="text2" w:themeShade="BF"/>
        </w:rPr>
      </w:pPr>
    </w:p>
    <w:p w14:paraId="40323C66" w14:textId="70676297" w:rsidR="00750E36" w:rsidRPr="00C02CFD" w:rsidRDefault="00750E36" w:rsidP="00750E36">
      <w:pPr>
        <w:spacing w:line="264" w:lineRule="auto"/>
        <w:contextualSpacing/>
        <w:rPr>
          <w:b/>
          <w:bCs/>
          <w:color w:val="40382D" w:themeColor="text2" w:themeShade="BF"/>
        </w:rPr>
      </w:pPr>
      <w:r w:rsidRPr="00C02CFD">
        <w:rPr>
          <w:b/>
          <w:bCs/>
          <w:color w:val="40382D" w:themeColor="text2" w:themeShade="BF"/>
        </w:rPr>
        <w:t>ICT TRAINNER AND TECHNICIAN</w:t>
      </w:r>
    </w:p>
    <w:p w14:paraId="493E2B2C" w14:textId="3109C504" w:rsidR="00750E36" w:rsidRDefault="00750E36" w:rsidP="00750E36">
      <w:p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From 6</w:t>
      </w:r>
      <w:r w:rsidRPr="00750E36">
        <w:rPr>
          <w:color w:val="40382D" w:themeColor="text2" w:themeShade="BF"/>
          <w:vertAlign w:val="superscript"/>
        </w:rPr>
        <w:t>th</w:t>
      </w:r>
      <w:r>
        <w:rPr>
          <w:color w:val="40382D" w:themeColor="text2" w:themeShade="BF"/>
        </w:rPr>
        <w:t xml:space="preserve"> Jan 2025 to</w:t>
      </w:r>
      <w:r w:rsidR="007F444B">
        <w:rPr>
          <w:color w:val="40382D" w:themeColor="text2" w:themeShade="BF"/>
        </w:rPr>
        <w:t xml:space="preserve"> PRESENT</w:t>
      </w:r>
    </w:p>
    <w:p w14:paraId="6FF96DEE" w14:textId="1F4AF20F" w:rsidR="00750E36" w:rsidRDefault="00750E36" w:rsidP="00750E36">
      <w:p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RIFT VALLEY INSTITUE OF BUSINESS STUDIES</w:t>
      </w:r>
    </w:p>
    <w:p w14:paraId="1934F581" w14:textId="1FBB175A" w:rsidR="00750E36" w:rsidRDefault="00750E36" w:rsidP="00750E36">
      <w:pPr>
        <w:spacing w:line="264" w:lineRule="auto"/>
        <w:contextualSpacing/>
        <w:rPr>
          <w:color w:val="40382D" w:themeColor="text2" w:themeShade="BF"/>
        </w:rPr>
      </w:pPr>
    </w:p>
    <w:p w14:paraId="677BA817" w14:textId="29D82222" w:rsidR="00750E36" w:rsidRDefault="00750E36" w:rsidP="00750E36">
      <w:pPr>
        <w:spacing w:line="264" w:lineRule="auto"/>
        <w:contextualSpacing/>
        <w:rPr>
          <w:b/>
          <w:bCs/>
          <w:color w:val="40382D" w:themeColor="text2" w:themeShade="BF"/>
        </w:rPr>
      </w:pPr>
      <w:r w:rsidRPr="00750E36">
        <w:rPr>
          <w:b/>
          <w:bCs/>
          <w:color w:val="40382D" w:themeColor="text2" w:themeShade="BF"/>
        </w:rPr>
        <w:t>RESPONSIBILITIES</w:t>
      </w:r>
    </w:p>
    <w:p w14:paraId="0C68A733" w14:textId="0FEA31F9" w:rsidR="00750E36" w:rsidRPr="00750E36" w:rsidRDefault="00750E36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 xml:space="preserve">Teaching </w:t>
      </w:r>
      <w:r w:rsidR="0069418C">
        <w:t xml:space="preserve"> </w:t>
      </w:r>
    </w:p>
    <w:p w14:paraId="63A24DFD" w14:textId="163BBA59" w:rsidR="00750E36" w:rsidRPr="00750E36" w:rsidRDefault="00750E36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>Recording keeping of computers and maintenance</w:t>
      </w:r>
    </w:p>
    <w:p w14:paraId="16301E57" w14:textId="25E31237" w:rsidR="00750E36" w:rsidRPr="00750E36" w:rsidRDefault="00750E36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>Network administration and configuration</w:t>
      </w:r>
    </w:p>
    <w:p w14:paraId="7E853774" w14:textId="77777777" w:rsidR="00665AB3" w:rsidRPr="00665AB3" w:rsidRDefault="00665AB3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>Software installation and data wiping</w:t>
      </w:r>
    </w:p>
    <w:p w14:paraId="61FDD798" w14:textId="77777777" w:rsidR="00665AB3" w:rsidRPr="00665AB3" w:rsidRDefault="00665AB3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>Support and assistance</w:t>
      </w:r>
    </w:p>
    <w:p w14:paraId="1364A945" w14:textId="77777777" w:rsidR="00665AB3" w:rsidRPr="00665AB3" w:rsidRDefault="00665AB3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lastRenderedPageBreak/>
        <w:t>Repair of computers in the institution</w:t>
      </w:r>
    </w:p>
    <w:p w14:paraId="68B1544A" w14:textId="77777777" w:rsidR="00665AB3" w:rsidRPr="00665AB3" w:rsidRDefault="00665AB3" w:rsidP="00750E36">
      <w:pPr>
        <w:pStyle w:val="ListParagraph"/>
        <w:numPr>
          <w:ilvl w:val="0"/>
          <w:numId w:val="11"/>
        </w:numPr>
        <w:spacing w:line="264" w:lineRule="auto"/>
        <w:rPr>
          <w:b/>
          <w:bCs/>
        </w:rPr>
      </w:pPr>
      <w:r>
        <w:t xml:space="preserve">Setup of computers </w:t>
      </w:r>
    </w:p>
    <w:p w14:paraId="133E94C9" w14:textId="44DD4FFC" w:rsidR="00750E36" w:rsidRDefault="00665AB3" w:rsidP="00665AB3">
      <w:pPr>
        <w:spacing w:line="264" w:lineRule="auto"/>
        <w:rPr>
          <w:b/>
          <w:bCs/>
        </w:rPr>
      </w:pPr>
      <w:r w:rsidRPr="00665AB3">
        <w:rPr>
          <w:b/>
          <w:bCs/>
        </w:rPr>
        <w:t xml:space="preserve">SKILLS </w:t>
      </w:r>
    </w:p>
    <w:p w14:paraId="3AD85621" w14:textId="00BD5ABE" w:rsidR="00665AB3" w:rsidRDefault="00665AB3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Teaching </w:t>
      </w:r>
      <w:r w:rsidR="0069418C">
        <w:rPr>
          <w:color w:val="40382D" w:themeColor="text2" w:themeShade="BF"/>
        </w:rPr>
        <w:t>ICT Course</w:t>
      </w:r>
    </w:p>
    <w:p w14:paraId="2C66E2A1" w14:textId="28F42FBE" w:rsidR="00665AB3" w:rsidRDefault="00665AB3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Repair of computers</w:t>
      </w:r>
    </w:p>
    <w:p w14:paraId="0211068B" w14:textId="77777777" w:rsidR="00665AB3" w:rsidRDefault="00665AB3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Maintenance of computer hardware</w:t>
      </w:r>
    </w:p>
    <w:p w14:paraId="6234C3FB" w14:textId="77777777" w:rsidR="00665AB3" w:rsidRDefault="00665AB3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 xml:space="preserve">Installations of computer software and upgrades </w:t>
      </w:r>
    </w:p>
    <w:p w14:paraId="1D4F6AF3" w14:textId="77777777" w:rsidR="00665AB3" w:rsidRDefault="00665AB3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Assistance and support</w:t>
      </w:r>
    </w:p>
    <w:p w14:paraId="5F299899" w14:textId="55B10841" w:rsidR="00C02CFD" w:rsidRDefault="00C02CFD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Data entry officer</w:t>
      </w:r>
    </w:p>
    <w:p w14:paraId="5CB5D42D" w14:textId="1D2A82BC" w:rsidR="0069418C" w:rsidRDefault="0069418C" w:rsidP="00665AB3">
      <w:pPr>
        <w:numPr>
          <w:ilvl w:val="0"/>
          <w:numId w:val="12"/>
        </w:numPr>
        <w:spacing w:line="264" w:lineRule="auto"/>
        <w:contextualSpacing/>
        <w:rPr>
          <w:color w:val="40382D" w:themeColor="text2" w:themeShade="BF"/>
        </w:rPr>
      </w:pPr>
      <w:r>
        <w:rPr>
          <w:color w:val="40382D" w:themeColor="text2" w:themeShade="BF"/>
        </w:rPr>
        <w:t>Proficient in Microsoft suite</w:t>
      </w:r>
    </w:p>
    <w:p w14:paraId="795262E4" w14:textId="77777777" w:rsidR="00665AB3" w:rsidRPr="00665AB3" w:rsidRDefault="00665AB3" w:rsidP="00665AB3">
      <w:pPr>
        <w:spacing w:line="264" w:lineRule="auto"/>
        <w:ind w:left="360"/>
      </w:pPr>
    </w:p>
    <w:p w14:paraId="6CEDE64D" w14:textId="77777777" w:rsidR="00BF2451" w:rsidRDefault="00BF2451" w:rsidP="009F46CB">
      <w:pPr>
        <w:spacing w:line="264" w:lineRule="auto"/>
        <w:contextualSpacing/>
        <w:rPr>
          <w:color w:val="40382D" w:themeColor="text2" w:themeShade="BF"/>
        </w:rPr>
      </w:pPr>
    </w:p>
    <w:p w14:paraId="7DA90D4F" w14:textId="77777777" w:rsidR="00F16E65" w:rsidRDefault="00C70EA2">
      <w:pPr>
        <w:pStyle w:val="SectionHeading"/>
      </w:pPr>
      <w:r>
        <w:t>Education</w:t>
      </w:r>
    </w:p>
    <w:p w14:paraId="59707AEC" w14:textId="77777777" w:rsidR="0025743D" w:rsidRPr="0025743D" w:rsidRDefault="0025743D" w:rsidP="0025743D"/>
    <w:p w14:paraId="4B2886E0" w14:textId="77777777" w:rsidR="00F16E65" w:rsidRDefault="00BF2451">
      <w:pPr>
        <w:pStyle w:val="Subsection"/>
      </w:pPr>
      <w:r>
        <w:rPr>
          <w:color w:val="564B3C" w:themeColor="text2"/>
        </w:rPr>
        <w:t>RIFT VALLY INSTITUTE OF BUSINESS STUDIES</w:t>
      </w:r>
    </w:p>
    <w:p w14:paraId="6CCB22BA" w14:textId="06E2F364" w:rsidR="004C24D9" w:rsidRDefault="004C24D9" w:rsidP="004C24D9">
      <w:pPr>
        <w:pStyle w:val="NoSpacing"/>
      </w:pPr>
      <w:r>
        <w:t>From 15</w:t>
      </w:r>
      <w:r w:rsidRPr="004C24D9">
        <w:rPr>
          <w:vertAlign w:val="superscript"/>
        </w:rPr>
        <w:t>th</w:t>
      </w:r>
      <w:r>
        <w:t xml:space="preserve"> may 2023- </w:t>
      </w:r>
      <w:r w:rsidR="0099328B">
        <w:t>28</w:t>
      </w:r>
      <w:r w:rsidR="0099328B" w:rsidRPr="0099328B">
        <w:rPr>
          <w:vertAlign w:val="superscript"/>
        </w:rPr>
        <w:t>th</w:t>
      </w:r>
      <w:r w:rsidR="0099328B">
        <w:t xml:space="preserve"> march 2025</w:t>
      </w:r>
    </w:p>
    <w:p w14:paraId="4800343A" w14:textId="77777777" w:rsidR="00F16E65" w:rsidRPr="004C24D9" w:rsidRDefault="00BF2451" w:rsidP="004C24D9">
      <w:pPr>
        <w:rPr>
          <w:color w:val="93A299" w:themeColor="accent1"/>
          <w:spacing w:val="24"/>
        </w:rPr>
      </w:pPr>
      <w:r w:rsidRPr="004C24D9">
        <w:t>Diploma in Information Communication Technology</w:t>
      </w:r>
    </w:p>
    <w:p w14:paraId="4AE07C3F" w14:textId="7DD8DC29" w:rsidR="00F16E65" w:rsidRDefault="0099328B">
      <w:pPr>
        <w:numPr>
          <w:ilvl w:val="0"/>
          <w:numId w:val="6"/>
        </w:numPr>
        <w:spacing w:line="264" w:lineRule="auto"/>
        <w:contextualSpacing/>
        <w:rPr>
          <w:color w:val="000000" w:themeColor="text1" w:themeShade="BF"/>
        </w:rPr>
      </w:pPr>
      <w:r>
        <w:rPr>
          <w:color w:val="000000" w:themeColor="text1" w:themeShade="BF"/>
        </w:rPr>
        <w:t xml:space="preserve">Completed </w:t>
      </w:r>
    </w:p>
    <w:p w14:paraId="210B5B4C" w14:textId="77777777" w:rsidR="00BF2451" w:rsidRDefault="00BF2451" w:rsidP="00BF2451">
      <w:pPr>
        <w:spacing w:line="264" w:lineRule="auto"/>
        <w:contextualSpacing/>
        <w:rPr>
          <w:color w:val="000000" w:themeColor="text1" w:themeShade="BF"/>
        </w:rPr>
      </w:pPr>
    </w:p>
    <w:p w14:paraId="4BBA475A" w14:textId="77777777" w:rsidR="00BF2451" w:rsidRDefault="00BF2451" w:rsidP="004C24D9">
      <w:pPr>
        <w:pStyle w:val="Subsection"/>
      </w:pPr>
      <w:r>
        <w:t>KENYA INDUSTRIAL TRAINING INSTITUTE</w:t>
      </w:r>
    </w:p>
    <w:p w14:paraId="4450323E" w14:textId="77777777" w:rsidR="00BF2451" w:rsidRDefault="00BF2451" w:rsidP="00BF2451">
      <w:pPr>
        <w:spacing w:line="264" w:lineRule="auto"/>
        <w:contextualSpacing/>
        <w:rPr>
          <w:color w:val="000000" w:themeColor="text1" w:themeShade="BF"/>
        </w:rPr>
      </w:pPr>
      <w:r>
        <w:rPr>
          <w:color w:val="000000" w:themeColor="text1" w:themeShade="BF"/>
        </w:rPr>
        <w:t>From 22</w:t>
      </w:r>
      <w:r w:rsidRPr="00BF2451">
        <w:rPr>
          <w:color w:val="000000" w:themeColor="text1" w:themeShade="BF"/>
          <w:vertAlign w:val="superscript"/>
        </w:rPr>
        <w:t>nd</w:t>
      </w:r>
      <w:r>
        <w:rPr>
          <w:color w:val="000000" w:themeColor="text1" w:themeShade="BF"/>
        </w:rPr>
        <w:t xml:space="preserve"> February 2021-</w:t>
      </w:r>
      <w:r w:rsidRPr="00BF2451">
        <w:rPr>
          <w:color w:val="000000" w:themeColor="text1" w:themeShade="BF"/>
        </w:rPr>
        <w:t xml:space="preserve"> </w:t>
      </w:r>
      <w:r>
        <w:rPr>
          <w:color w:val="000000" w:themeColor="text1" w:themeShade="BF"/>
        </w:rPr>
        <w:t>To 20</w:t>
      </w:r>
      <w:r w:rsidRPr="00BF2451">
        <w:rPr>
          <w:color w:val="000000" w:themeColor="text1" w:themeShade="BF"/>
          <w:vertAlign w:val="superscript"/>
        </w:rPr>
        <w:t>th</w:t>
      </w:r>
      <w:r>
        <w:rPr>
          <w:color w:val="000000" w:themeColor="text1" w:themeShade="BF"/>
        </w:rPr>
        <w:t xml:space="preserve"> November 2022</w:t>
      </w:r>
    </w:p>
    <w:p w14:paraId="53A4599A" w14:textId="77777777" w:rsidR="00BF2451" w:rsidRDefault="00BF2451" w:rsidP="00BF2451">
      <w:pPr>
        <w:spacing w:line="264" w:lineRule="auto"/>
        <w:contextualSpacing/>
        <w:rPr>
          <w:color w:val="000000" w:themeColor="text1" w:themeShade="BF"/>
        </w:rPr>
      </w:pPr>
      <w:r>
        <w:rPr>
          <w:color w:val="000000" w:themeColor="text1" w:themeShade="BF"/>
        </w:rPr>
        <w:t>Certificate in Information Communication Technology</w:t>
      </w:r>
    </w:p>
    <w:p w14:paraId="630E440E" w14:textId="0DF0FCD7" w:rsidR="00BF2451" w:rsidRDefault="004C24D9" w:rsidP="004C24D9">
      <w:pPr>
        <w:pStyle w:val="ListParagraph"/>
        <w:numPr>
          <w:ilvl w:val="0"/>
          <w:numId w:val="10"/>
        </w:numPr>
        <w:spacing w:line="264" w:lineRule="auto"/>
        <w:rPr>
          <w:color w:val="000000" w:themeColor="text1" w:themeShade="BF"/>
        </w:rPr>
      </w:pPr>
      <w:r>
        <w:rPr>
          <w:color w:val="000000" w:themeColor="text1" w:themeShade="BF"/>
        </w:rPr>
        <w:t xml:space="preserve">Completed and </w:t>
      </w:r>
      <w:r w:rsidR="0099328B">
        <w:rPr>
          <w:color w:val="000000" w:themeColor="text1" w:themeShade="BF"/>
        </w:rPr>
        <w:t>awarded</w:t>
      </w:r>
      <w:r>
        <w:rPr>
          <w:color w:val="000000" w:themeColor="text1" w:themeShade="BF"/>
        </w:rPr>
        <w:t xml:space="preserve"> a certificate of completion</w:t>
      </w:r>
    </w:p>
    <w:p w14:paraId="3555C87E" w14:textId="77777777" w:rsidR="004C24D9" w:rsidRDefault="004C24D9" w:rsidP="004C24D9">
      <w:pPr>
        <w:spacing w:line="264" w:lineRule="auto"/>
        <w:rPr>
          <w:color w:val="000000" w:themeColor="text1"/>
        </w:rPr>
      </w:pPr>
    </w:p>
    <w:p w14:paraId="36F969D5" w14:textId="77777777" w:rsidR="004C24D9" w:rsidRDefault="004C24D9" w:rsidP="004C24D9">
      <w:pPr>
        <w:spacing w:line="264" w:lineRule="auto"/>
        <w:rPr>
          <w:color w:val="000000" w:themeColor="text1"/>
        </w:rPr>
      </w:pPr>
    </w:p>
    <w:p w14:paraId="195DE4FA" w14:textId="77777777" w:rsidR="004C24D9" w:rsidRDefault="004C24D9" w:rsidP="0025743D">
      <w:pPr>
        <w:pStyle w:val="Subsection"/>
      </w:pPr>
      <w:r>
        <w:t xml:space="preserve">WORKERS HIGH SCHOOL </w:t>
      </w:r>
    </w:p>
    <w:p w14:paraId="42260112" w14:textId="77777777" w:rsidR="0025743D" w:rsidRDefault="0025743D" w:rsidP="0025743D">
      <w:pPr>
        <w:pStyle w:val="Subsection"/>
      </w:pPr>
    </w:p>
    <w:p w14:paraId="4703D67F" w14:textId="77777777" w:rsidR="004C24D9" w:rsidRDefault="004C24D9" w:rsidP="004C24D9">
      <w:pPr>
        <w:spacing w:line="264" w:lineRule="auto"/>
        <w:rPr>
          <w:color w:val="000000" w:themeColor="text1"/>
        </w:rPr>
      </w:pPr>
      <w:r>
        <w:rPr>
          <w:color w:val="000000" w:themeColor="text1"/>
        </w:rPr>
        <w:t>From 3</w:t>
      </w:r>
      <w:r w:rsidRPr="004C24D9">
        <w:rPr>
          <w:color w:val="000000" w:themeColor="text1"/>
          <w:vertAlign w:val="superscript"/>
        </w:rPr>
        <w:t>rd</w:t>
      </w:r>
      <w:r>
        <w:rPr>
          <w:color w:val="000000" w:themeColor="text1"/>
        </w:rPr>
        <w:t xml:space="preserve"> February 2014 –To November 2017</w:t>
      </w:r>
    </w:p>
    <w:p w14:paraId="7948A07F" w14:textId="77777777" w:rsidR="004C24D9" w:rsidRDefault="0025743D" w:rsidP="004C24D9">
      <w:pPr>
        <w:spacing w:line="264" w:lineRule="auto"/>
        <w:rPr>
          <w:color w:val="000000" w:themeColor="text1"/>
        </w:rPr>
      </w:pPr>
      <w:r>
        <w:rPr>
          <w:color w:val="000000" w:themeColor="text1"/>
        </w:rPr>
        <w:t xml:space="preserve">Awarded </w:t>
      </w:r>
      <w:r w:rsidR="004C24D9">
        <w:rPr>
          <w:color w:val="000000" w:themeColor="text1"/>
        </w:rPr>
        <w:t xml:space="preserve">Kenya Certificate </w:t>
      </w:r>
      <w:r w:rsidR="00811015">
        <w:rPr>
          <w:color w:val="000000" w:themeColor="text1"/>
        </w:rPr>
        <w:t>o</w:t>
      </w:r>
      <w:r w:rsidR="004C24D9">
        <w:rPr>
          <w:color w:val="000000" w:themeColor="text1"/>
        </w:rPr>
        <w:t>f Secondary</w:t>
      </w:r>
      <w:r w:rsidR="00811015" w:rsidRPr="00811015">
        <w:rPr>
          <w:color w:val="000000" w:themeColor="text1"/>
        </w:rPr>
        <w:t xml:space="preserve"> </w:t>
      </w:r>
      <w:r w:rsidR="00811015">
        <w:rPr>
          <w:color w:val="000000" w:themeColor="text1"/>
        </w:rPr>
        <w:t>Education</w:t>
      </w:r>
    </w:p>
    <w:p w14:paraId="72422A96" w14:textId="77777777" w:rsidR="0025743D" w:rsidRDefault="0025743D" w:rsidP="004C24D9">
      <w:pPr>
        <w:spacing w:line="264" w:lineRule="auto"/>
        <w:rPr>
          <w:color w:val="000000" w:themeColor="text1"/>
        </w:rPr>
      </w:pPr>
    </w:p>
    <w:p w14:paraId="6F689F78" w14:textId="77777777" w:rsidR="004C24D9" w:rsidRDefault="004C24D9" w:rsidP="0025743D">
      <w:pPr>
        <w:pStyle w:val="Subsection"/>
      </w:pPr>
      <w:r>
        <w:t>HYRAX PRIMARY SCHOOL</w:t>
      </w:r>
    </w:p>
    <w:p w14:paraId="1BBABCDA" w14:textId="77777777" w:rsidR="0025743D" w:rsidRDefault="0025743D" w:rsidP="0025743D">
      <w:pPr>
        <w:pStyle w:val="Subsection"/>
      </w:pPr>
    </w:p>
    <w:p w14:paraId="65EBAD37" w14:textId="77777777" w:rsidR="004C24D9" w:rsidRDefault="004C24D9" w:rsidP="004C24D9">
      <w:pPr>
        <w:spacing w:line="264" w:lineRule="auto"/>
        <w:rPr>
          <w:color w:val="000000" w:themeColor="text1"/>
        </w:rPr>
      </w:pPr>
      <w:r>
        <w:rPr>
          <w:color w:val="000000" w:themeColor="text1"/>
        </w:rPr>
        <w:t>From</w:t>
      </w:r>
      <w:r w:rsidR="00811015">
        <w:rPr>
          <w:color w:val="000000" w:themeColor="text1"/>
        </w:rPr>
        <w:t xml:space="preserve"> January</w:t>
      </w:r>
      <w:r>
        <w:rPr>
          <w:color w:val="000000" w:themeColor="text1"/>
        </w:rPr>
        <w:t xml:space="preserve"> 2009- To November 2013</w:t>
      </w:r>
    </w:p>
    <w:p w14:paraId="1D6115C3" w14:textId="71208943" w:rsidR="004C24D9" w:rsidRDefault="004C24D9" w:rsidP="004C24D9">
      <w:pPr>
        <w:spacing w:line="264" w:lineRule="auto"/>
        <w:rPr>
          <w:color w:val="000000" w:themeColor="text1"/>
        </w:rPr>
      </w:pPr>
      <w:r>
        <w:rPr>
          <w:color w:val="000000" w:themeColor="text1"/>
        </w:rPr>
        <w:t xml:space="preserve">Kenya Certificate of </w:t>
      </w:r>
      <w:r w:rsidR="00811015">
        <w:rPr>
          <w:color w:val="000000" w:themeColor="text1"/>
        </w:rPr>
        <w:t>Primary Education</w:t>
      </w:r>
    </w:p>
    <w:p w14:paraId="7F6AA91A" w14:textId="39E64135" w:rsidR="0099328B" w:rsidRDefault="0099328B" w:rsidP="004C24D9">
      <w:pPr>
        <w:spacing w:line="264" w:lineRule="auto"/>
        <w:rPr>
          <w:color w:val="000000" w:themeColor="text1"/>
        </w:rPr>
      </w:pPr>
    </w:p>
    <w:p w14:paraId="51606459" w14:textId="79F678DB" w:rsidR="0099328B" w:rsidRDefault="0099328B" w:rsidP="004C24D9">
      <w:pPr>
        <w:spacing w:line="264" w:lineRule="auto"/>
        <w:rPr>
          <w:color w:val="000000" w:themeColor="text1"/>
        </w:rPr>
      </w:pPr>
    </w:p>
    <w:p w14:paraId="7F87512E" w14:textId="05425A02" w:rsidR="0099328B" w:rsidRDefault="0099328B" w:rsidP="004C24D9">
      <w:pPr>
        <w:spacing w:line="264" w:lineRule="auto"/>
        <w:rPr>
          <w:color w:val="000000" w:themeColor="text1"/>
        </w:rPr>
      </w:pPr>
    </w:p>
    <w:p w14:paraId="5D83C1C9" w14:textId="7B8B925C" w:rsidR="0099328B" w:rsidRDefault="0099328B" w:rsidP="004C24D9">
      <w:pPr>
        <w:spacing w:line="264" w:lineRule="auto"/>
        <w:rPr>
          <w:color w:val="000000" w:themeColor="text1"/>
        </w:rPr>
      </w:pPr>
    </w:p>
    <w:p w14:paraId="347AD546" w14:textId="77777777" w:rsidR="009F46CB" w:rsidRDefault="009F46CB" w:rsidP="004C24D9">
      <w:pPr>
        <w:spacing w:line="264" w:lineRule="auto"/>
        <w:rPr>
          <w:color w:val="000000" w:themeColor="text1"/>
        </w:rPr>
      </w:pPr>
    </w:p>
    <w:p w14:paraId="308C9A34" w14:textId="77777777" w:rsidR="00811015" w:rsidRDefault="00811015" w:rsidP="004C24D9">
      <w:pPr>
        <w:spacing w:line="264" w:lineRule="auto"/>
        <w:rPr>
          <w:b/>
          <w:color w:val="000000" w:themeColor="text1"/>
        </w:rPr>
      </w:pPr>
      <w:r>
        <w:rPr>
          <w:b/>
          <w:color w:val="000000" w:themeColor="text1"/>
        </w:rPr>
        <w:t>OTHER EDUCATION</w:t>
      </w:r>
    </w:p>
    <w:p w14:paraId="1D0497DB" w14:textId="77777777" w:rsidR="00811015" w:rsidRDefault="00811015" w:rsidP="00811015">
      <w:pPr>
        <w:pStyle w:val="ListParagraph"/>
        <w:numPr>
          <w:ilvl w:val="0"/>
          <w:numId w:val="10"/>
        </w:numPr>
        <w:spacing w:line="264" w:lineRule="auto"/>
        <w:rPr>
          <w:color w:val="000000" w:themeColor="text1" w:themeShade="BF"/>
        </w:rPr>
      </w:pPr>
      <w:r w:rsidRPr="00811015">
        <w:rPr>
          <w:color w:val="000000" w:themeColor="text1" w:themeShade="BF"/>
        </w:rPr>
        <w:t>Participated in a Cyber security workshop in</w:t>
      </w:r>
      <w:r w:rsidR="00FC2137">
        <w:rPr>
          <w:color w:val="000000" w:themeColor="text1" w:themeShade="BF"/>
        </w:rPr>
        <w:t xml:space="preserve"> Rift Valley of Business </w:t>
      </w:r>
      <w:proofErr w:type="gramStart"/>
      <w:r w:rsidR="00FC2137">
        <w:rPr>
          <w:color w:val="000000" w:themeColor="text1" w:themeShade="BF"/>
        </w:rPr>
        <w:t>Studies(</w:t>
      </w:r>
      <w:proofErr w:type="gramEnd"/>
      <w:r w:rsidR="00FC2137" w:rsidRPr="00811015">
        <w:rPr>
          <w:color w:val="000000" w:themeColor="text1" w:themeShade="BF"/>
        </w:rPr>
        <w:t>RVIBS</w:t>
      </w:r>
      <w:r w:rsidR="00FC2137">
        <w:rPr>
          <w:color w:val="000000" w:themeColor="text1" w:themeShade="BF"/>
        </w:rPr>
        <w:t>)</w:t>
      </w:r>
      <w:r w:rsidR="00FC2137" w:rsidRPr="00811015">
        <w:rPr>
          <w:color w:val="000000" w:themeColor="text1" w:themeShade="BF"/>
        </w:rPr>
        <w:t xml:space="preserve"> and</w:t>
      </w:r>
      <w:r w:rsidRPr="00811015">
        <w:rPr>
          <w:color w:val="000000" w:themeColor="text1" w:themeShade="BF"/>
        </w:rPr>
        <w:t xml:space="preserve"> awarded a Certificate on 23</w:t>
      </w:r>
      <w:r w:rsidRPr="00811015">
        <w:rPr>
          <w:color w:val="000000" w:themeColor="text1" w:themeShade="BF"/>
          <w:vertAlign w:val="superscript"/>
        </w:rPr>
        <w:t>rd</w:t>
      </w:r>
      <w:r w:rsidRPr="00811015">
        <w:rPr>
          <w:color w:val="000000" w:themeColor="text1" w:themeShade="BF"/>
        </w:rPr>
        <w:t xml:space="preserve"> September 2023</w:t>
      </w:r>
      <w:r>
        <w:rPr>
          <w:color w:val="000000" w:themeColor="text1" w:themeShade="BF"/>
        </w:rPr>
        <w:t>.</w:t>
      </w:r>
    </w:p>
    <w:p w14:paraId="544273AA" w14:textId="77777777" w:rsidR="00811015" w:rsidRPr="00811015" w:rsidRDefault="00811015" w:rsidP="00811015">
      <w:pPr>
        <w:pStyle w:val="ListParagraph"/>
        <w:numPr>
          <w:ilvl w:val="0"/>
          <w:numId w:val="10"/>
        </w:numPr>
        <w:spacing w:line="264" w:lineRule="auto"/>
        <w:rPr>
          <w:color w:val="000000" w:themeColor="text1" w:themeShade="BF"/>
        </w:rPr>
      </w:pPr>
      <w:r>
        <w:rPr>
          <w:color w:val="000000" w:themeColor="text1" w:themeShade="BF"/>
        </w:rPr>
        <w:t>Participated in a Mobile Repair and Arduino workshop Boot-</w:t>
      </w:r>
      <w:r w:rsidR="00FC2137">
        <w:rPr>
          <w:color w:val="000000" w:themeColor="text1" w:themeShade="BF"/>
        </w:rPr>
        <w:t>camp in</w:t>
      </w:r>
      <w:r>
        <w:rPr>
          <w:color w:val="000000" w:themeColor="text1" w:themeShade="BF"/>
        </w:rPr>
        <w:t xml:space="preserve"> </w:t>
      </w:r>
      <w:r w:rsidR="00FC2137">
        <w:rPr>
          <w:color w:val="000000" w:themeColor="text1" w:themeShade="BF"/>
        </w:rPr>
        <w:t xml:space="preserve">Rift Valley of Business </w:t>
      </w:r>
      <w:proofErr w:type="gramStart"/>
      <w:r w:rsidR="00FC2137">
        <w:rPr>
          <w:color w:val="000000" w:themeColor="text1" w:themeShade="BF"/>
        </w:rPr>
        <w:t>Studies(</w:t>
      </w:r>
      <w:proofErr w:type="gramEnd"/>
      <w:r>
        <w:rPr>
          <w:color w:val="000000" w:themeColor="text1" w:themeShade="BF"/>
        </w:rPr>
        <w:t>RVIBS</w:t>
      </w:r>
      <w:r w:rsidR="00FC2137">
        <w:rPr>
          <w:color w:val="000000" w:themeColor="text1" w:themeShade="BF"/>
        </w:rPr>
        <w:t>)</w:t>
      </w:r>
      <w:r>
        <w:rPr>
          <w:color w:val="000000" w:themeColor="text1" w:themeShade="BF"/>
        </w:rPr>
        <w:t xml:space="preserve"> and awarded a certificate on August 2023.</w:t>
      </w:r>
    </w:p>
    <w:p w14:paraId="145C2910" w14:textId="77777777" w:rsidR="00811015" w:rsidRDefault="00811015" w:rsidP="004C24D9">
      <w:pPr>
        <w:spacing w:line="264" w:lineRule="auto"/>
        <w:rPr>
          <w:color w:val="000000" w:themeColor="text1"/>
        </w:rPr>
      </w:pPr>
    </w:p>
    <w:p w14:paraId="2E9FF84C" w14:textId="77777777" w:rsidR="004C24D9" w:rsidRPr="004C24D9" w:rsidRDefault="004C24D9" w:rsidP="004C24D9">
      <w:pPr>
        <w:spacing w:line="264" w:lineRule="auto"/>
        <w:rPr>
          <w:color w:val="000000" w:themeColor="text1"/>
        </w:rPr>
      </w:pPr>
    </w:p>
    <w:p w14:paraId="4A0538E7" w14:textId="77777777" w:rsidR="00F16E65" w:rsidRDefault="00C70EA2">
      <w:pPr>
        <w:pStyle w:val="SectionHeading"/>
      </w:pPr>
      <w:r>
        <w:t>References</w:t>
      </w:r>
    </w:p>
    <w:p w14:paraId="4564BFB9" w14:textId="77777777" w:rsidR="00F16E65" w:rsidRDefault="00811015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Wil</w:t>
      </w:r>
      <w:r w:rsidR="00FC2137">
        <w:rPr>
          <w:color w:val="000000" w:themeColor="text1"/>
        </w:rPr>
        <w:t>l</w:t>
      </w:r>
      <w:r>
        <w:rPr>
          <w:color w:val="000000" w:themeColor="text1"/>
        </w:rPr>
        <w:t xml:space="preserve">born Langat </w:t>
      </w:r>
    </w:p>
    <w:p w14:paraId="451BF2D3" w14:textId="77777777" w:rsidR="00811015" w:rsidRDefault="00811015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Kenya industrial Training </w:t>
      </w:r>
      <w:proofErr w:type="gramStart"/>
      <w:r>
        <w:rPr>
          <w:color w:val="000000" w:themeColor="text1"/>
        </w:rPr>
        <w:t>Institute</w:t>
      </w:r>
      <w:r w:rsidR="00FC2137">
        <w:rPr>
          <w:color w:val="000000" w:themeColor="text1"/>
        </w:rPr>
        <w:t>(</w:t>
      </w:r>
      <w:proofErr w:type="gramEnd"/>
      <w:r w:rsidR="00FC2137">
        <w:rPr>
          <w:color w:val="000000" w:themeColor="text1"/>
        </w:rPr>
        <w:t>KITI)</w:t>
      </w:r>
      <w:r>
        <w:rPr>
          <w:color w:val="000000" w:themeColor="text1"/>
        </w:rPr>
        <w:t xml:space="preserve"> </w:t>
      </w:r>
    </w:p>
    <w:p w14:paraId="5C3F6197" w14:textId="77777777" w:rsidR="00811015" w:rsidRDefault="00811015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Head of Department </w:t>
      </w:r>
    </w:p>
    <w:p w14:paraId="068FCF00" w14:textId="77777777" w:rsidR="00811015" w:rsidRDefault="00811015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</w:t>
      </w:r>
      <w:r w:rsidR="00FC2137">
        <w:rPr>
          <w:color w:val="000000" w:themeColor="text1"/>
        </w:rPr>
        <w:t>ele</w:t>
      </w:r>
      <w:r>
        <w:rPr>
          <w:color w:val="000000" w:themeColor="text1"/>
        </w:rPr>
        <w:t>phone: 254723721270</w:t>
      </w:r>
    </w:p>
    <w:p w14:paraId="5604F11D" w14:textId="77777777" w:rsidR="00811015" w:rsidRDefault="00811015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14:paraId="16A2D5A1" w14:textId="77777777" w:rsidR="00811015" w:rsidRDefault="00FC2137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Nicodemus </w:t>
      </w:r>
      <w:proofErr w:type="spellStart"/>
      <w:r>
        <w:rPr>
          <w:color w:val="000000" w:themeColor="text1"/>
        </w:rPr>
        <w:t>Muthonzwe</w:t>
      </w:r>
      <w:proofErr w:type="spellEnd"/>
    </w:p>
    <w:p w14:paraId="7FEA5122" w14:textId="77777777" w:rsidR="00FC2137" w:rsidRDefault="00FC2137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Computer for Schools Kenya (CFSK)</w:t>
      </w:r>
    </w:p>
    <w:p w14:paraId="5B3788C6" w14:textId="77777777" w:rsidR="00FC2137" w:rsidRDefault="00FC2137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Nakuru Regional Officer</w:t>
      </w:r>
    </w:p>
    <w:p w14:paraId="7C8704D8" w14:textId="77777777" w:rsidR="00FC2137" w:rsidRDefault="00FC2137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Telephone: 254720350930</w:t>
      </w:r>
    </w:p>
    <w:p w14:paraId="62D1C867" w14:textId="215799C5" w:rsidR="00FC2137" w:rsidRDefault="00FC2137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           :254742370600</w:t>
      </w:r>
    </w:p>
    <w:p w14:paraId="38B2DED4" w14:textId="411B30B3" w:rsidR="005A4C5A" w:rsidRDefault="005A4C5A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14:paraId="4B281A05" w14:textId="422DBE0F" w:rsidR="005A4C5A" w:rsidRDefault="005A4C5A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Patrick Mwai </w:t>
      </w:r>
    </w:p>
    <w:p w14:paraId="0DBA559A" w14:textId="611FA5DC" w:rsidR="005A4C5A" w:rsidRDefault="005A4C5A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Rift Valley Institute </w:t>
      </w:r>
      <w:r w:rsidR="00FD30E5">
        <w:rPr>
          <w:color w:val="000000" w:themeColor="text1"/>
        </w:rPr>
        <w:t>of</w:t>
      </w:r>
      <w:r>
        <w:rPr>
          <w:color w:val="000000" w:themeColor="text1"/>
        </w:rPr>
        <w:t xml:space="preserve"> Business Studies </w:t>
      </w:r>
    </w:p>
    <w:p w14:paraId="1047F7B2" w14:textId="6FE11C97" w:rsidR="005A4C5A" w:rsidRDefault="005A4C5A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Head of </w:t>
      </w:r>
      <w:proofErr w:type="spellStart"/>
      <w:r>
        <w:rPr>
          <w:color w:val="000000" w:themeColor="text1"/>
        </w:rPr>
        <w:t>Ict</w:t>
      </w:r>
      <w:proofErr w:type="spellEnd"/>
      <w:r>
        <w:rPr>
          <w:color w:val="000000" w:themeColor="text1"/>
        </w:rPr>
        <w:t xml:space="preserve"> and Business Technology</w:t>
      </w:r>
    </w:p>
    <w:p w14:paraId="2A12B036" w14:textId="034FA669" w:rsidR="005A4C5A" w:rsidRDefault="00E91CBD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Telephone: </w:t>
      </w:r>
      <w:r w:rsidRPr="00E91CBD">
        <w:rPr>
          <w:color w:val="000000" w:themeColor="text1"/>
        </w:rPr>
        <w:t>+254 721 236204</w:t>
      </w:r>
    </w:p>
    <w:sectPr w:rsidR="005A4C5A">
      <w:footerReference w:type="default" r:id="rId10"/>
      <w:headerReference w:type="first" r:id="rId11"/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B2F5" w14:textId="77777777" w:rsidR="006C25BA" w:rsidRDefault="006C25BA">
      <w:pPr>
        <w:spacing w:after="0" w:line="240" w:lineRule="auto"/>
      </w:pPr>
      <w:r>
        <w:separator/>
      </w:r>
    </w:p>
  </w:endnote>
  <w:endnote w:type="continuationSeparator" w:id="0">
    <w:p w14:paraId="44C02109" w14:textId="77777777" w:rsidR="006C25BA" w:rsidRDefault="006C2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0153" w14:textId="77777777" w:rsidR="00F16E65" w:rsidRDefault="00C70EA2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02D45E0" wp14:editId="03DE64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BA6F76" w14:textId="77777777" w:rsidR="00F16E65" w:rsidRDefault="00F16E6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02D45E0" id="Bkgd: 1" o:spid="_x0000_s1026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14:paraId="09BA6F76" w14:textId="77777777" w:rsidR="00F16E65" w:rsidRDefault="00F16E6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5AFA56E" wp14:editId="3E6A146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6552BD" w14:textId="77777777" w:rsidR="00F16E65" w:rsidRDefault="00F16E6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05AFA56E" id="Bkgd: 2" o:spid="_x0000_s1027" style="position:absolute;margin-left:0;margin-top:0;width:507.8pt;height:673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" stroked="f" strokeweight="2pt">
              <v:fill opacity="54484f"/>
              <v:textbox inset="2.53903mm,1.2695mm,2.53903mm,1.2695mm">
                <w:txbxContent>
                  <w:p w14:paraId="116552BD" w14:textId="77777777" w:rsidR="00F16E65" w:rsidRDefault="00F16E6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69C6F2F" wp14:editId="3A621C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AA0F43" w14:textId="77777777" w:rsidR="00F16E65" w:rsidRDefault="00F16E6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069C6F2F" id="Bkgd: 3" o:spid="_x0000_s1028" style="position:absolute;margin-left:0;margin-top:0;width:488.1pt;height:9in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" stroked="f" strokeweight=".5pt">
              <v:stroke linestyle="thinThin"/>
              <v:textbox inset="2.53903mm,1.2695mm,2.53903mm,1.2695mm">
                <w:txbxContent>
                  <w:p w14:paraId="32AA0F43" w14:textId="77777777" w:rsidR="00F16E65" w:rsidRDefault="00F16E6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E8ED24" wp14:editId="62DE67B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0F7CD6" w14:textId="77777777" w:rsidR="00F16E65" w:rsidRDefault="00000000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4CC0121DE2A142E7B266E8903053F1F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B528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evanson</w:t>
                              </w:r>
                              <w:proofErr w:type="spellEnd"/>
                              <w:r w:rsidR="00B528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B528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njuguna</w:t>
                              </w:r>
                              <w:proofErr w:type="spellEnd"/>
                              <w:r w:rsidR="00B528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B528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wangui</w:t>
                              </w:r>
                              <w:proofErr w:type="spellEnd"/>
                            </w:sdtContent>
                          </w:sdt>
                          <w:r w:rsidR="00C70EA2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C70EA2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70EA2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C70EA2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70EA2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C213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70EA2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E8ED24" id="Date" o:spid="_x0000_s1029" style="position:absolute;margin-left:0;margin-top:0;width:482.5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" filled="f" stroked="f" strokeweight="2pt">
              <v:textbox inset="0,0,0,0">
                <w:txbxContent>
                  <w:p w14:paraId="5A0F7CD6" w14:textId="77777777" w:rsidR="00F16E65" w:rsidRDefault="00000000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placeholder>
                          <w:docPart w:val="4CC0121DE2A142E7B266E8903053F1FA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roofErr w:type="spellStart"/>
                        <w:r w:rsidR="00B528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evanson</w:t>
                        </w:r>
                        <w:proofErr w:type="spellEnd"/>
                        <w:r w:rsidR="00B528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B528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njuguna</w:t>
                        </w:r>
                        <w:proofErr w:type="spellEnd"/>
                        <w:r w:rsidR="00B528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B528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wangui</w:t>
                        </w:r>
                        <w:proofErr w:type="spellEnd"/>
                      </w:sdtContent>
                    </w:sdt>
                    <w:r w:rsidR="00C70EA2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C70EA2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70EA2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C70EA2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70EA2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FC213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70EA2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DD48" w14:textId="77777777" w:rsidR="006C25BA" w:rsidRDefault="006C25BA">
      <w:pPr>
        <w:spacing w:after="0" w:line="240" w:lineRule="auto"/>
      </w:pPr>
      <w:r>
        <w:separator/>
      </w:r>
    </w:p>
  </w:footnote>
  <w:footnote w:type="continuationSeparator" w:id="0">
    <w:p w14:paraId="0FC45DD4" w14:textId="77777777" w:rsidR="006C25BA" w:rsidRDefault="006C2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7AAA" w14:textId="77777777" w:rsidR="00F16E65" w:rsidRDefault="00C70EA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93E28C2" wp14:editId="30AE5A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0E64B546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BNieJhKgIAAJAEAAAOAAAAAAAAAAAAAAAAAC4CAABkcnMvZTJv&#10;RG9jLnhtbFBLAQItABQABgAIAAAAIQDUvsTu3AAAAAcBAAAPAAAAAAAAAAAAAAAAAIQEAABkcnMv&#10;ZG93bnJldi54bWxQSwUGAAAAAAQABADzAAAAj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BCBA5FA" wp14:editId="3EAB2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0F888B91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D/7CYLbAAAABwEAAA8AAAAAAAAAAAAA&#10;AAAAkAQAAGRycy9kb3ducmV2LnhtbFBLBQYAAAAABAAEAPMAAACYBQAAAAA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6C712D2" wp14:editId="5E29EEC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7DA4E282" id="Rectangle 2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419BB"/>
    <w:multiLevelType w:val="hybridMultilevel"/>
    <w:tmpl w:val="9C00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14142"/>
    <w:multiLevelType w:val="hybridMultilevel"/>
    <w:tmpl w:val="5B1A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471338"/>
    <w:multiLevelType w:val="hybridMultilevel"/>
    <w:tmpl w:val="0212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9506AB"/>
    <w:multiLevelType w:val="hybridMultilevel"/>
    <w:tmpl w:val="F6D034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72B9B"/>
    <w:multiLevelType w:val="hybridMultilevel"/>
    <w:tmpl w:val="2FA648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55E59"/>
    <w:multiLevelType w:val="hybridMultilevel"/>
    <w:tmpl w:val="B148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1513">
    <w:abstractNumId w:val="11"/>
  </w:num>
  <w:num w:numId="2" w16cid:durableId="1923250418">
    <w:abstractNumId w:val="3"/>
  </w:num>
  <w:num w:numId="3" w16cid:durableId="65685420">
    <w:abstractNumId w:val="4"/>
  </w:num>
  <w:num w:numId="4" w16cid:durableId="678386375">
    <w:abstractNumId w:val="0"/>
  </w:num>
  <w:num w:numId="5" w16cid:durableId="748695013">
    <w:abstractNumId w:val="7"/>
  </w:num>
  <w:num w:numId="6" w16cid:durableId="1729451038">
    <w:abstractNumId w:val="5"/>
  </w:num>
  <w:num w:numId="7" w16cid:durableId="1518304715">
    <w:abstractNumId w:val="6"/>
  </w:num>
  <w:num w:numId="8" w16cid:durableId="853959204">
    <w:abstractNumId w:val="10"/>
  </w:num>
  <w:num w:numId="9" w16cid:durableId="1423988101">
    <w:abstractNumId w:val="1"/>
  </w:num>
  <w:num w:numId="10" w16cid:durableId="714043912">
    <w:abstractNumId w:val="2"/>
  </w:num>
  <w:num w:numId="11" w16cid:durableId="1293441918">
    <w:abstractNumId w:val="8"/>
  </w:num>
  <w:num w:numId="12" w16cid:durableId="1896965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813"/>
    <w:rsid w:val="000B3EB7"/>
    <w:rsid w:val="000E1D1B"/>
    <w:rsid w:val="002354D7"/>
    <w:rsid w:val="0025743D"/>
    <w:rsid w:val="0042373B"/>
    <w:rsid w:val="004C24D9"/>
    <w:rsid w:val="005271F8"/>
    <w:rsid w:val="005A4C5A"/>
    <w:rsid w:val="00665AB3"/>
    <w:rsid w:val="0069418C"/>
    <w:rsid w:val="006C25BA"/>
    <w:rsid w:val="006E714D"/>
    <w:rsid w:val="00750E36"/>
    <w:rsid w:val="00764162"/>
    <w:rsid w:val="007F444B"/>
    <w:rsid w:val="00811015"/>
    <w:rsid w:val="0083449B"/>
    <w:rsid w:val="0099328B"/>
    <w:rsid w:val="009F46CB"/>
    <w:rsid w:val="00A37715"/>
    <w:rsid w:val="00A56617"/>
    <w:rsid w:val="00B52813"/>
    <w:rsid w:val="00BB4932"/>
    <w:rsid w:val="00BF2451"/>
    <w:rsid w:val="00C02CFD"/>
    <w:rsid w:val="00C70EA2"/>
    <w:rsid w:val="00C83207"/>
    <w:rsid w:val="00DE3643"/>
    <w:rsid w:val="00E91CBD"/>
    <w:rsid w:val="00F16E65"/>
    <w:rsid w:val="00FC2137"/>
    <w:rsid w:val="00FD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6A206"/>
  <w15:docId w15:val="{DD9E59A2-02EC-4E42-8E62-D76F3E03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B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Pr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253B3B579A4914B1FF45ACE953B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C0BCD-731B-4FA4-9BF9-E279261DB509}"/>
      </w:docPartPr>
      <w:docPartBody>
        <w:p w:rsidR="001626E5" w:rsidRDefault="005749EC">
          <w:pPr>
            <w:pStyle w:val="2B253B3B579A4914B1FF45ACE953B0DD"/>
          </w:pPr>
          <w:r>
            <w:t>Choose a building block.</w:t>
          </w:r>
        </w:p>
      </w:docPartBody>
    </w:docPart>
    <w:docPart>
      <w:docPartPr>
        <w:name w:val="9319DF7FBCEA4C70B0D550E11FD99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4AA68-058F-4EBF-9773-2EE292489184}"/>
      </w:docPartPr>
      <w:docPartBody>
        <w:p w:rsidR="001626E5" w:rsidRDefault="005749EC">
          <w:pPr>
            <w:pStyle w:val="9319DF7FBCEA4C70B0D550E11FD99D04"/>
          </w:pPr>
          <w:r>
            <w:t>[Type Your Name]</w:t>
          </w:r>
        </w:p>
      </w:docPartBody>
    </w:docPart>
    <w:docPart>
      <w:docPartPr>
        <w:name w:val="174BDBADA3574EE0961947F0742CC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75EAE-DE3A-47FA-813C-647FB4F48D08}"/>
      </w:docPartPr>
      <w:docPartBody>
        <w:p w:rsidR="001626E5" w:rsidRDefault="005749EC">
          <w:pPr>
            <w:pStyle w:val="174BDBADA3574EE0961947F0742CC907"/>
          </w:pPr>
          <w:r>
            <w:rPr>
              <w:color w:val="0E2841" w:themeColor="text2"/>
            </w:rPr>
            <w:t>[Type your address]</w:t>
          </w:r>
        </w:p>
      </w:docPartBody>
    </w:docPart>
    <w:docPart>
      <w:docPartPr>
        <w:name w:val="EB0C539B2EFD455EA35486306B612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2DF50-A40C-40C2-AA4E-1D0DCA91546D}"/>
      </w:docPartPr>
      <w:docPartBody>
        <w:p w:rsidR="001626E5" w:rsidRDefault="005749EC">
          <w:pPr>
            <w:pStyle w:val="EB0C539B2EFD455EA35486306B6121F3"/>
          </w:pPr>
          <w:r>
            <w:rPr>
              <w:color w:val="0E2841" w:themeColor="text2"/>
            </w:rPr>
            <w:t>[Type your phone number]</w:t>
          </w:r>
        </w:p>
      </w:docPartBody>
    </w:docPart>
    <w:docPart>
      <w:docPartPr>
        <w:name w:val="9F47165CCA23417FAA3D8F442AC9E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7E8D8-02C3-4C16-9E7E-DDB23AF75DFA}"/>
      </w:docPartPr>
      <w:docPartBody>
        <w:p w:rsidR="001626E5" w:rsidRDefault="005749EC">
          <w:pPr>
            <w:pStyle w:val="9F47165CCA23417FAA3D8F442AC9EB25"/>
          </w:pPr>
          <w:r>
            <w:rPr>
              <w:color w:val="0E2841" w:themeColor="text2"/>
            </w:rPr>
            <w:t>[Type your e-mail]</w:t>
          </w:r>
        </w:p>
      </w:docPartBody>
    </w:docPart>
    <w:docPart>
      <w:docPartPr>
        <w:name w:val="4CC0121DE2A142E7B266E8903053F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2287A-8028-49D1-BDE0-623E745C6086}"/>
      </w:docPartPr>
      <w:docPartBody>
        <w:p w:rsidR="001626E5" w:rsidRDefault="005749EC">
          <w:pPr>
            <w:pStyle w:val="4CC0121DE2A142E7B266E8903053F1FA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EC"/>
    <w:rsid w:val="001626E5"/>
    <w:rsid w:val="002F181A"/>
    <w:rsid w:val="004867ED"/>
    <w:rsid w:val="005271F8"/>
    <w:rsid w:val="005335DE"/>
    <w:rsid w:val="00546292"/>
    <w:rsid w:val="005749EC"/>
    <w:rsid w:val="0083449B"/>
    <w:rsid w:val="00872207"/>
    <w:rsid w:val="00A45317"/>
    <w:rsid w:val="00BB4932"/>
    <w:rsid w:val="00BE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253B3B579A4914B1FF45ACE953B0DD">
    <w:name w:val="2B253B3B579A4914B1FF45ACE953B0DD"/>
  </w:style>
  <w:style w:type="paragraph" w:customStyle="1" w:styleId="9319DF7FBCEA4C70B0D550E11FD99D04">
    <w:name w:val="9319DF7FBCEA4C70B0D550E11FD99D04"/>
  </w:style>
  <w:style w:type="paragraph" w:customStyle="1" w:styleId="174BDBADA3574EE0961947F0742CC907">
    <w:name w:val="174BDBADA3574EE0961947F0742CC907"/>
  </w:style>
  <w:style w:type="paragraph" w:customStyle="1" w:styleId="EB0C539B2EFD455EA35486306B6121F3">
    <w:name w:val="EB0C539B2EFD455EA35486306B6121F3"/>
  </w:style>
  <w:style w:type="paragraph" w:customStyle="1" w:styleId="9F47165CCA23417FAA3D8F442AC9EB25">
    <w:name w:val="9F47165CCA23417FAA3D8F442AC9EB25"/>
  </w:style>
  <w:style w:type="paragraph" w:customStyle="1" w:styleId="4CC0121DE2A142E7B266E8903053F1FA">
    <w:name w:val="4CC0121DE2A142E7B266E8903053F1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nakuru 20100</CompanyAddress>
  <CompanyPhone>+254721280448</CompanyPhone>
  <CompanyFax/>
  <CompanyEmail>EVANSONNJUGUNAW@GMAIL.COM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2655755A-24F2-4F89-85B5-2BF03675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122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evanson njuguna wangui</dc:creator>
  <cp:lastModifiedBy>EVANS GREAT</cp:lastModifiedBy>
  <cp:revision>15</cp:revision>
  <dcterms:created xsi:type="dcterms:W3CDTF">2024-06-10T18:56:00Z</dcterms:created>
  <dcterms:modified xsi:type="dcterms:W3CDTF">2025-12-22T10:21:00Z</dcterms:modified>
</cp:coreProperties>
</file>